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21119" w14:textId="03BAE2AF" w:rsidR="004D36D7" w:rsidRPr="00FD4A68" w:rsidRDefault="00000000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F0CB2E99740747E6BA1B72436D41605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23099F">
            <w:t xml:space="preserve">Packet Tracer </w:t>
          </w:r>
          <w:r w:rsidR="00352FCA">
            <w:t>- Network Security Exploration - Physical Mode</w:t>
          </w:r>
        </w:sdtContent>
      </w:sdt>
      <w:r w:rsidR="004D36D7" w:rsidRPr="00FD4A68">
        <w:t xml:space="preserve"> </w:t>
      </w:r>
    </w:p>
    <w:p w14:paraId="44B5D828" w14:textId="77777777" w:rsidR="00B70125" w:rsidRPr="00BB73FF" w:rsidRDefault="00B70125" w:rsidP="001677BE">
      <w:pPr>
        <w:pStyle w:val="Heading1"/>
      </w:pPr>
      <w:r w:rsidRPr="00BB73FF">
        <w:t>Objective</w:t>
      </w:r>
      <w:r>
        <w:t>s</w:t>
      </w:r>
    </w:p>
    <w:p w14:paraId="0F32431C" w14:textId="0885FB15" w:rsidR="00B70125" w:rsidRPr="004C0909" w:rsidRDefault="00B70125" w:rsidP="00B70125">
      <w:pPr>
        <w:pStyle w:val="BodyTextL25Bold"/>
      </w:pPr>
      <w:r>
        <w:t xml:space="preserve">Part 1: </w:t>
      </w:r>
      <w:r w:rsidR="00AD11CD">
        <w:t xml:space="preserve">Explore the </w:t>
      </w:r>
      <w:r w:rsidR="00352FCA">
        <w:t>N</w:t>
      </w:r>
      <w:r w:rsidR="00110F93">
        <w:t>etworks</w:t>
      </w:r>
    </w:p>
    <w:p w14:paraId="0D690099" w14:textId="19AE7013" w:rsidR="00110F93" w:rsidRDefault="00B70125" w:rsidP="00483D40">
      <w:pPr>
        <w:pStyle w:val="BodyTextL25Bold"/>
      </w:pPr>
      <w:r>
        <w:t xml:space="preserve">Part 2: </w:t>
      </w:r>
      <w:r w:rsidR="00483D40">
        <w:t>Implement</w:t>
      </w:r>
      <w:r w:rsidR="0074648B">
        <w:t xml:space="preserve"> </w:t>
      </w:r>
      <w:r w:rsidR="00483D40">
        <w:t>Security Measures</w:t>
      </w:r>
    </w:p>
    <w:p w14:paraId="5B7C9191" w14:textId="77777777" w:rsidR="00B70125" w:rsidRPr="00C07FD9" w:rsidRDefault="00B70125" w:rsidP="001677BE">
      <w:pPr>
        <w:pStyle w:val="Heading1"/>
      </w:pPr>
      <w:r>
        <w:t>Background / Scenario</w:t>
      </w:r>
    </w:p>
    <w:p w14:paraId="4E156A88" w14:textId="29106406" w:rsidR="00110F93" w:rsidRDefault="00352FCA" w:rsidP="00B70125">
      <w:pPr>
        <w:pStyle w:val="BodyTextL25"/>
      </w:pPr>
      <w:r>
        <w:t>In this Packet Tracer Physical Mode (PTPM)</w:t>
      </w:r>
      <w:r w:rsidR="00110F93">
        <w:t xml:space="preserve"> activity</w:t>
      </w:r>
      <w:r>
        <w:t xml:space="preserve">, you will explore and implement </w:t>
      </w:r>
      <w:r w:rsidR="00110F93">
        <w:t xml:space="preserve">several security procedures </w:t>
      </w:r>
      <w:r>
        <w:t>i</w:t>
      </w:r>
      <w:r w:rsidR="00110F93">
        <w:t>n different locations</w:t>
      </w:r>
      <w:r w:rsidR="00E07C92">
        <w:t xml:space="preserve"> within the city of Greenville</w:t>
      </w:r>
      <w:r w:rsidR="00483D40">
        <w:t>, North Carolina</w:t>
      </w:r>
      <w:r w:rsidR="00110F93">
        <w:t>.</w:t>
      </w:r>
      <w:r w:rsidR="00E07C92">
        <w:t xml:space="preserve"> Included are networks in a Data Center, an ISP, a </w:t>
      </w:r>
      <w:r w:rsidR="0081639B">
        <w:t>Coffee Shop</w:t>
      </w:r>
      <w:r w:rsidR="00E07C92">
        <w:t>, and a Home.</w:t>
      </w:r>
    </w:p>
    <w:p w14:paraId="17E8F7FA" w14:textId="6C1A79CF" w:rsidR="00110F93" w:rsidRDefault="00110F93" w:rsidP="00B70125">
      <w:pPr>
        <w:pStyle w:val="BodyTextL25"/>
      </w:pPr>
      <w:r>
        <w:t xml:space="preserve">The </w:t>
      </w:r>
      <w:r w:rsidRPr="0074648B">
        <w:t>Data Center</w:t>
      </w:r>
      <w:r>
        <w:t xml:space="preserve"> is provisioned for environmental and physical security. There is also software included to maintain access control. </w:t>
      </w:r>
      <w:r w:rsidR="00352FCA">
        <w:t xml:space="preserve">You will install an </w:t>
      </w:r>
      <w:r w:rsidR="0074648B">
        <w:t>Internet of Things (IoT)</w:t>
      </w:r>
      <w:r w:rsidR="00352FCA">
        <w:t xml:space="preserve"> smoke detector.</w:t>
      </w:r>
    </w:p>
    <w:p w14:paraId="0E797C30" w14:textId="5BCCC9C7" w:rsidR="00444E5C" w:rsidRDefault="00110F93" w:rsidP="00B70125">
      <w:pPr>
        <w:pStyle w:val="BodyTextL25"/>
      </w:pPr>
      <w:r>
        <w:t xml:space="preserve">The </w:t>
      </w:r>
      <w:r w:rsidRPr="0074648B">
        <w:t>C</w:t>
      </w:r>
      <w:r w:rsidR="00B72D19">
        <w:t>offee Shop</w:t>
      </w:r>
      <w:r>
        <w:t xml:space="preserve"> </w:t>
      </w:r>
      <w:r w:rsidR="00352FCA">
        <w:t>offers</w:t>
      </w:r>
      <w:r>
        <w:t xml:space="preserve"> free wireless access to their patrons. </w:t>
      </w:r>
      <w:r w:rsidR="00352FCA">
        <w:t>You will implement a VPN</w:t>
      </w:r>
      <w:r>
        <w:t xml:space="preserve"> to secure traffic</w:t>
      </w:r>
      <w:r w:rsidR="00444E5C">
        <w:t>.</w:t>
      </w:r>
    </w:p>
    <w:p w14:paraId="30CBB9B7" w14:textId="42747F00" w:rsidR="008E791B" w:rsidRDefault="0081639B" w:rsidP="0074648B">
      <w:pPr>
        <w:pStyle w:val="BodyTextL25"/>
      </w:pPr>
      <w:r>
        <w:t xml:space="preserve">The Home includes an office, a student's bedroom, and a living room. </w:t>
      </w:r>
      <w:r w:rsidR="00352FCA">
        <w:t xml:space="preserve">You will configure </w:t>
      </w:r>
      <w:r w:rsidR="002B4FA5">
        <w:t>two</w:t>
      </w:r>
      <w:r w:rsidR="00444E5C">
        <w:t xml:space="preserve"> </w:t>
      </w:r>
      <w:r>
        <w:t>h</w:t>
      </w:r>
      <w:r w:rsidR="00444E5C" w:rsidRPr="0074648B">
        <w:t>ome</w:t>
      </w:r>
      <w:r w:rsidR="00444E5C">
        <w:t xml:space="preserve"> </w:t>
      </w:r>
      <w:r w:rsidR="00352FCA">
        <w:t xml:space="preserve">wireless </w:t>
      </w:r>
      <w:r w:rsidR="002B4FA5">
        <w:t>LANs (WLANs)</w:t>
      </w:r>
      <w:r w:rsidR="00444E5C">
        <w:t xml:space="preserve"> to require authentication</w:t>
      </w:r>
      <w:r w:rsidR="00352FCA">
        <w:t xml:space="preserve"> for two different user types: family members and </w:t>
      </w:r>
      <w:r w:rsidR="00655298">
        <w:t xml:space="preserve">guests. </w:t>
      </w:r>
      <w:r w:rsidR="00444E5C">
        <w:t>Th</w:t>
      </w:r>
      <w:r w:rsidR="00655298">
        <w:t>ese</w:t>
      </w:r>
      <w:r w:rsidR="00444E5C">
        <w:t xml:space="preserve"> network</w:t>
      </w:r>
      <w:r w:rsidR="00655298">
        <w:t>s</w:t>
      </w:r>
      <w:r w:rsidR="00444E5C">
        <w:t xml:space="preserve"> will also be configured </w:t>
      </w:r>
      <w:r w:rsidR="00917B68">
        <w:t xml:space="preserve">with MAC address filtering </w:t>
      </w:r>
      <w:r w:rsidR="00444E5C">
        <w:t>to restrict access</w:t>
      </w:r>
      <w:r w:rsidR="00917B68">
        <w:t>.</w:t>
      </w:r>
      <w:r w:rsidR="00444E5C">
        <w:t xml:space="preserve"> </w:t>
      </w:r>
    </w:p>
    <w:p w14:paraId="0A38FC8B" w14:textId="2F52C76E" w:rsidR="0092587C" w:rsidRDefault="0092587C" w:rsidP="0074648B">
      <w:pPr>
        <w:pStyle w:val="BodyTextL25"/>
      </w:pPr>
      <w:r w:rsidRPr="0092587C">
        <w:rPr>
          <w:b/>
          <w:bCs/>
        </w:rPr>
        <w:t>Note</w:t>
      </w:r>
      <w:r>
        <w:t>: This activity is not graded. However, you will use a variety of methods to verify the configurations you implement.</w:t>
      </w:r>
    </w:p>
    <w:p w14:paraId="6B6CF34B" w14:textId="77777777" w:rsidR="00CE102C" w:rsidRDefault="00CE102C" w:rsidP="00CE102C">
      <w:pPr>
        <w:pStyle w:val="Heading1"/>
      </w:pPr>
      <w:r>
        <w:t>Instructions</w:t>
      </w:r>
    </w:p>
    <w:p w14:paraId="4CCDE61E" w14:textId="075EE967" w:rsidR="00B70125" w:rsidRDefault="00352FCA" w:rsidP="001677BE">
      <w:pPr>
        <w:pStyle w:val="Heading2"/>
      </w:pPr>
      <w:r>
        <w:t xml:space="preserve">Explore </w:t>
      </w:r>
      <w:r w:rsidR="00E83311">
        <w:t>the Networks</w:t>
      </w:r>
    </w:p>
    <w:p w14:paraId="26DEF72D" w14:textId="28334F98" w:rsidR="00E07C92" w:rsidRDefault="00E07C92" w:rsidP="00E07C92">
      <w:pPr>
        <w:pStyle w:val="BodyTextL25"/>
      </w:pPr>
      <w:r>
        <w:t xml:space="preserve">In this part, you will explore the </w:t>
      </w:r>
      <w:r w:rsidR="0074648B">
        <w:t xml:space="preserve">networks in the Data Center, ISP, </w:t>
      </w:r>
      <w:r w:rsidR="0081639B">
        <w:t>Coffee Shop</w:t>
      </w:r>
      <w:r w:rsidR="0074648B">
        <w:t>, and Home.</w:t>
      </w:r>
    </w:p>
    <w:p w14:paraId="484BB0BB" w14:textId="77777777" w:rsidR="00985B2E" w:rsidRDefault="00985B2E" w:rsidP="00E07C92">
      <w:pPr>
        <w:pStyle w:val="BodyTextL25"/>
      </w:pPr>
    </w:p>
    <w:p w14:paraId="01187279" w14:textId="77777777" w:rsidR="00985B2E" w:rsidRPr="00E07C92" w:rsidRDefault="00985B2E" w:rsidP="00E07C92">
      <w:pPr>
        <w:pStyle w:val="BodyTextL25"/>
      </w:pPr>
    </w:p>
    <w:p w14:paraId="21F24B20" w14:textId="155F6700" w:rsidR="0081639B" w:rsidRDefault="0081639B" w:rsidP="001677BE">
      <w:pPr>
        <w:pStyle w:val="Heading3"/>
      </w:pPr>
      <w:r>
        <w:t>Explore Greenville.</w:t>
      </w:r>
    </w:p>
    <w:p w14:paraId="32E7ACE3" w14:textId="217FF833" w:rsidR="0081639B" w:rsidRDefault="0081639B" w:rsidP="0081639B">
      <w:pPr>
        <w:pStyle w:val="BodyTextL25"/>
      </w:pPr>
      <w:r>
        <w:t xml:space="preserve">The activity opens with a view of North Carolina, USA. All the tasks in this activity occur in Greenville. Click </w:t>
      </w:r>
      <w:r w:rsidRPr="0081639B">
        <w:rPr>
          <w:b/>
          <w:bCs/>
        </w:rPr>
        <w:t>Greenville</w:t>
      </w:r>
      <w:r>
        <w:t xml:space="preserve"> to enter city view. There are four locations to explore: </w:t>
      </w:r>
      <w:r w:rsidRPr="0081639B">
        <w:rPr>
          <w:b/>
          <w:bCs/>
        </w:rPr>
        <w:t>Data Center</w:t>
      </w:r>
      <w:r>
        <w:t xml:space="preserve">, </w:t>
      </w:r>
      <w:r w:rsidRPr="0081639B">
        <w:rPr>
          <w:b/>
          <w:bCs/>
        </w:rPr>
        <w:t>ISP</w:t>
      </w:r>
      <w:r>
        <w:t xml:space="preserve">, </w:t>
      </w:r>
      <w:r w:rsidRPr="0081639B">
        <w:rPr>
          <w:b/>
          <w:bCs/>
        </w:rPr>
        <w:t>Home</w:t>
      </w:r>
      <w:r>
        <w:t xml:space="preserve">, and </w:t>
      </w:r>
      <w:r w:rsidRPr="0081639B">
        <w:rPr>
          <w:b/>
          <w:bCs/>
        </w:rPr>
        <w:t>Coffee Shop</w:t>
      </w:r>
      <w:r>
        <w:t>.</w:t>
      </w:r>
    </w:p>
    <w:p w14:paraId="7F0DF9B6" w14:textId="54C699E1" w:rsidR="00985B2E" w:rsidRPr="0081639B" w:rsidRDefault="00985B2E" w:rsidP="0081639B">
      <w:pPr>
        <w:pStyle w:val="BodyTextL25"/>
      </w:pPr>
      <w:r>
        <w:t xml:space="preserve">Answer: Opening </w:t>
      </w:r>
      <w:r w:rsidR="00BE0670">
        <w:t>Greenville</w:t>
      </w:r>
      <w:r>
        <w:t xml:space="preserve">, </w:t>
      </w:r>
      <w:r w:rsidR="00BE0670">
        <w:t>there are four locations – ISP (in the center), Data Center (on the left), Home (on the right), Coffee (below).</w:t>
      </w:r>
    </w:p>
    <w:p w14:paraId="1201DDE6" w14:textId="73158B1B" w:rsidR="00B70125" w:rsidRDefault="00444E5C" w:rsidP="001677BE">
      <w:pPr>
        <w:pStyle w:val="Heading3"/>
      </w:pPr>
      <w:r>
        <w:t>Explore the</w:t>
      </w:r>
      <w:r w:rsidR="0098713A">
        <w:t xml:space="preserve"> rooms in the</w:t>
      </w:r>
      <w:r>
        <w:t xml:space="preserve"> Data </w:t>
      </w:r>
      <w:r w:rsidR="00655298">
        <w:t>C</w:t>
      </w:r>
      <w:r>
        <w:t>enter</w:t>
      </w:r>
      <w:r w:rsidR="005B63E2">
        <w:t>.</w:t>
      </w:r>
    </w:p>
    <w:p w14:paraId="1F0160C5" w14:textId="68400AD4" w:rsidR="0081639B" w:rsidRDefault="0081639B" w:rsidP="0098713A">
      <w:pPr>
        <w:pStyle w:val="SubStepAlpha"/>
      </w:pPr>
      <w:r>
        <w:t>There are two rooms and a variety of devices to explore including a server room, the POP, an IoT server, two access points, a laptop, and several IoT devices connected to the network.</w:t>
      </w:r>
    </w:p>
    <w:p w14:paraId="56E1E6A5" w14:textId="3A913966" w:rsidR="00B1044B" w:rsidRDefault="0076554B" w:rsidP="0098713A">
      <w:pPr>
        <w:pStyle w:val="SubStepAlpha"/>
      </w:pPr>
      <w:r>
        <w:t xml:space="preserve">Click </w:t>
      </w:r>
      <w:r w:rsidRPr="0076554B">
        <w:rPr>
          <w:b/>
          <w:bCs/>
        </w:rPr>
        <w:t>Data Center Server Room</w:t>
      </w:r>
      <w:r>
        <w:t xml:space="preserve">. </w:t>
      </w:r>
      <w:r w:rsidR="00653260">
        <w:t xml:space="preserve">Notice </w:t>
      </w:r>
      <w:proofErr w:type="gramStart"/>
      <w:r w:rsidR="00653260">
        <w:t>the majority of</w:t>
      </w:r>
      <w:proofErr w:type="gramEnd"/>
      <w:r w:rsidR="00653260">
        <w:t xml:space="preserve"> </w:t>
      </w:r>
      <w:r w:rsidR="00653260" w:rsidRPr="0076554B">
        <w:t>devices</w:t>
      </w:r>
      <w:r w:rsidR="00653260">
        <w:t xml:space="preserve"> are servers. In a real data</w:t>
      </w:r>
      <w:r w:rsidR="00655298">
        <w:t xml:space="preserve"> </w:t>
      </w:r>
      <w:r w:rsidR="00282103">
        <w:t>center,</w:t>
      </w:r>
      <w:r w:rsidR="00653260">
        <w:t xml:space="preserve"> there would be hundreds of racks </w:t>
      </w:r>
      <w:r w:rsidR="00655298">
        <w:t xml:space="preserve">filled with </w:t>
      </w:r>
      <w:r w:rsidR="00653260">
        <w:t xml:space="preserve">servers. </w:t>
      </w:r>
      <w:r>
        <w:t>S</w:t>
      </w:r>
      <w:r w:rsidR="00653260">
        <w:t xml:space="preserve">witches </w:t>
      </w:r>
      <w:r>
        <w:t xml:space="preserve">are </w:t>
      </w:r>
      <w:r w:rsidR="00653260">
        <w:t xml:space="preserve">linking </w:t>
      </w:r>
      <w:r>
        <w:t xml:space="preserve">the servers </w:t>
      </w:r>
      <w:r w:rsidR="00653260">
        <w:t>together with redundant connections</w:t>
      </w:r>
      <w:r>
        <w:t xml:space="preserve">. A router is providing </w:t>
      </w:r>
      <w:r w:rsidR="00653260">
        <w:t xml:space="preserve">connectivity to the </w:t>
      </w:r>
      <w:r w:rsidR="00226E32">
        <w:t>POP, which then connects to the ISP</w:t>
      </w:r>
      <w:r w:rsidR="00653260">
        <w:t>.</w:t>
      </w:r>
    </w:p>
    <w:p w14:paraId="38088B81" w14:textId="664BD306" w:rsidR="0076554B" w:rsidRDefault="004E0B1B" w:rsidP="0076554B">
      <w:pPr>
        <w:pStyle w:val="BodyTextL50"/>
      </w:pPr>
      <w:r>
        <w:t>What is the name of the router that</w:t>
      </w:r>
      <w:r w:rsidR="00B1044B">
        <w:t xml:space="preserve"> </w:t>
      </w:r>
      <w:proofErr w:type="gramStart"/>
      <w:r w:rsidR="00AD13CA">
        <w:t xml:space="preserve">is </w:t>
      </w:r>
      <w:r w:rsidR="00B1044B">
        <w:t xml:space="preserve">located </w:t>
      </w:r>
      <w:r w:rsidR="00B1044B" w:rsidRPr="0076554B">
        <w:t>in</w:t>
      </w:r>
      <w:proofErr w:type="gramEnd"/>
      <w:r w:rsidR="00B1044B">
        <w:t xml:space="preserve"> </w:t>
      </w:r>
      <w:r w:rsidR="00176A88">
        <w:t xml:space="preserve">this </w:t>
      </w:r>
      <w:r w:rsidR="00B1044B">
        <w:t>wiring closet?</w:t>
      </w:r>
    </w:p>
    <w:p w14:paraId="3990D7C9" w14:textId="29FD2CF8" w:rsidR="00BE0670" w:rsidRDefault="00BE0670" w:rsidP="0076554B">
      <w:pPr>
        <w:pStyle w:val="BodyTextL50"/>
      </w:pPr>
      <w:r>
        <w:t>Answer: DC</w:t>
      </w:r>
      <w:r w:rsidR="00F54000">
        <w:t>1</w:t>
      </w:r>
      <w:r>
        <w:t>_</w:t>
      </w:r>
      <w:r w:rsidR="00F54000">
        <w:t>R1</w:t>
      </w:r>
    </w:p>
    <w:p w14:paraId="34D305DB" w14:textId="77777777" w:rsidR="00487CFC" w:rsidRDefault="00487CFC" w:rsidP="00487CFC">
      <w:pPr>
        <w:pStyle w:val="AnswerLineL50"/>
      </w:pPr>
      <w:r>
        <w:t>Type your answers here.</w:t>
      </w:r>
    </w:p>
    <w:p w14:paraId="61C073AA" w14:textId="1C86712A" w:rsidR="004E0B1B" w:rsidRDefault="004E0B1B" w:rsidP="0098713A">
      <w:pPr>
        <w:pStyle w:val="SubStepAlpha"/>
      </w:pPr>
      <w:r>
        <w:lastRenderedPageBreak/>
        <w:t>Navigate up one level to the</w:t>
      </w:r>
      <w:r w:rsidR="00653260">
        <w:t xml:space="preserve"> </w:t>
      </w:r>
      <w:r w:rsidR="00653260" w:rsidRPr="004E0B1B">
        <w:rPr>
          <w:b/>
          <w:bCs/>
        </w:rPr>
        <w:t>Data Center</w:t>
      </w:r>
      <w:r>
        <w:t xml:space="preserve">. </w:t>
      </w:r>
    </w:p>
    <w:p w14:paraId="0A330884" w14:textId="659089FF" w:rsidR="0098713A" w:rsidRDefault="0098713A" w:rsidP="0098713A">
      <w:pPr>
        <w:pStyle w:val="Heading3"/>
      </w:pPr>
      <w:r>
        <w:t>Investigate the devices in the Data Center POP.</w:t>
      </w:r>
    </w:p>
    <w:p w14:paraId="54B5B8E3" w14:textId="712B675C" w:rsidR="0098713A" w:rsidRDefault="00226E32" w:rsidP="002D3880">
      <w:pPr>
        <w:pStyle w:val="SubStepAlpha"/>
      </w:pPr>
      <w:r>
        <w:t xml:space="preserve">Click </w:t>
      </w:r>
      <w:r w:rsidRPr="00226E32">
        <w:rPr>
          <w:b/>
          <w:bCs/>
        </w:rPr>
        <w:t>Data Center POP</w:t>
      </w:r>
      <w:r>
        <w:t xml:space="preserve">. </w:t>
      </w:r>
      <w:r w:rsidR="0098713A">
        <w:t xml:space="preserve">What cable type is used to connect the </w:t>
      </w:r>
      <w:r w:rsidR="0098713A" w:rsidRPr="00226E32">
        <w:rPr>
          <w:b/>
          <w:bCs/>
        </w:rPr>
        <w:t>DC_Edge-Rtr1</w:t>
      </w:r>
      <w:r w:rsidR="0098713A">
        <w:t xml:space="preserve"> to </w:t>
      </w:r>
      <w:r>
        <w:t>the ISP</w:t>
      </w:r>
      <w:r w:rsidR="0098713A">
        <w:t>?</w:t>
      </w:r>
    </w:p>
    <w:p w14:paraId="0E484043" w14:textId="68949E61" w:rsidR="00F54000" w:rsidRDefault="00F54000" w:rsidP="00F54000">
      <w:pPr>
        <w:pStyle w:val="SubStepAlpha"/>
        <w:numPr>
          <w:ilvl w:val="0"/>
          <w:numId w:val="0"/>
        </w:numPr>
        <w:ind w:left="720"/>
      </w:pPr>
      <w:r>
        <w:t xml:space="preserve">Answer: </w:t>
      </w:r>
      <w:r w:rsidR="00726235">
        <w:t>Fiber cable.</w:t>
      </w:r>
    </w:p>
    <w:p w14:paraId="1A41615D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62456F44" w14:textId="77777777" w:rsidR="0098713A" w:rsidRDefault="0098713A" w:rsidP="002D3880">
      <w:pPr>
        <w:pStyle w:val="SubStepAlpha"/>
      </w:pPr>
      <w:r>
        <w:t>What device is doing the translation of private Data Center addresses into public addresses?</w:t>
      </w:r>
    </w:p>
    <w:p w14:paraId="3C8C301E" w14:textId="2F95851E" w:rsidR="00726235" w:rsidRDefault="00726235" w:rsidP="00726235">
      <w:pPr>
        <w:pStyle w:val="SubStepAlpha"/>
        <w:numPr>
          <w:ilvl w:val="0"/>
          <w:numId w:val="0"/>
        </w:numPr>
        <w:ind w:left="720"/>
      </w:pPr>
      <w:r>
        <w:t xml:space="preserve">Answer: It’s the DC_Edge-Rtr1 / NAT </w:t>
      </w:r>
    </w:p>
    <w:p w14:paraId="7BDB8DF7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1E44C333" w14:textId="6BE1A0ED" w:rsidR="0098713A" w:rsidRDefault="00226E32" w:rsidP="0098713A">
      <w:pPr>
        <w:pStyle w:val="SubStepAlpha"/>
      </w:pPr>
      <w:r>
        <w:t>Click</w:t>
      </w:r>
      <w:r w:rsidR="0098713A">
        <w:t xml:space="preserve"> </w:t>
      </w:r>
      <w:r w:rsidR="0098713A" w:rsidRPr="00D560B5">
        <w:rPr>
          <w:b/>
          <w:bCs/>
        </w:rPr>
        <w:t>DC_Edge-Rtr1</w:t>
      </w:r>
      <w:r>
        <w:t xml:space="preserve"> &gt; </w:t>
      </w:r>
      <w:r w:rsidRPr="00D560B5">
        <w:rPr>
          <w:b/>
          <w:bCs/>
        </w:rPr>
        <w:t>CLI</w:t>
      </w:r>
      <w:r>
        <w:t xml:space="preserve">. Enter the </w:t>
      </w:r>
      <w:r w:rsidRPr="00226E32">
        <w:rPr>
          <w:b/>
          <w:bCs/>
        </w:rPr>
        <w:t>show access-list</w:t>
      </w:r>
      <w:r>
        <w:t xml:space="preserve"> command </w:t>
      </w:r>
      <w:r w:rsidR="00D560B5">
        <w:t>to view the access list</w:t>
      </w:r>
      <w:r w:rsidR="0098713A" w:rsidRPr="008C3A18">
        <w:t>. This</w:t>
      </w:r>
      <w:r w:rsidR="0098713A">
        <w:t xml:space="preserve"> access list permits only specific traffic into the Data Center. In this simulation, </w:t>
      </w:r>
      <w:r w:rsidR="00D560B5">
        <w:t>HTTP</w:t>
      </w:r>
      <w:r w:rsidR="0098713A">
        <w:t xml:space="preserve">, </w:t>
      </w:r>
      <w:r w:rsidR="00D560B5">
        <w:t>HTTPS</w:t>
      </w:r>
      <w:r w:rsidR="0098713A">
        <w:t xml:space="preserve">, IPsec, and FTP traffic are permitted. All other traffic is blocked. </w:t>
      </w:r>
    </w:p>
    <w:p w14:paraId="5E97FC7F" w14:textId="77777777" w:rsidR="00BB512C" w:rsidRDefault="00D560B5" w:rsidP="00BB512C">
      <w:pPr>
        <w:pStyle w:val="SubStepAlpha"/>
        <w:numPr>
          <w:ilvl w:val="0"/>
          <w:numId w:val="0"/>
        </w:numPr>
        <w:ind w:left="720"/>
      </w:pPr>
      <w:r>
        <w:t>Investigate the interfaces. Wh</w:t>
      </w:r>
      <w:r w:rsidR="0098713A">
        <w:t>at interface and in which direction is this access list applied?</w:t>
      </w:r>
      <w:r w:rsidR="00BB512C" w:rsidRPr="00BB512C">
        <w:t xml:space="preserve"> </w:t>
      </w:r>
    </w:p>
    <w:p w14:paraId="01AE0849" w14:textId="07BE8AE7" w:rsidR="00BB512C" w:rsidRDefault="00BB512C" w:rsidP="00BB512C">
      <w:pPr>
        <w:pStyle w:val="SubStepAlpha"/>
        <w:numPr>
          <w:ilvl w:val="0"/>
          <w:numId w:val="0"/>
        </w:numPr>
        <w:ind w:left="720"/>
      </w:pPr>
      <w:r>
        <w:t>Answer: The interface is inbound g/0/0/0</w:t>
      </w:r>
    </w:p>
    <w:p w14:paraId="117296BF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59ABA3A3" w14:textId="56116B28" w:rsidR="0098713A" w:rsidRDefault="0098713A" w:rsidP="0098713A">
      <w:pPr>
        <w:pStyle w:val="BodyTextL25"/>
        <w:ind w:left="720"/>
      </w:pPr>
      <w:r w:rsidRPr="00D560B5">
        <w:rPr>
          <w:b/>
          <w:bCs/>
        </w:rPr>
        <w:t>Note</w:t>
      </w:r>
      <w:r>
        <w:t xml:space="preserve">: The </w:t>
      </w:r>
      <w:r w:rsidRPr="00D560B5">
        <w:rPr>
          <w:b/>
          <w:bCs/>
        </w:rPr>
        <w:t>access-list</w:t>
      </w:r>
      <w:r>
        <w:t xml:space="preserve"> commands in this simulation are limited. On a real edge </w:t>
      </w:r>
      <w:proofErr w:type="gramStart"/>
      <w:r>
        <w:t>router</w:t>
      </w:r>
      <w:proofErr w:type="gramEnd"/>
      <w:r>
        <w:t xml:space="preserve"> th</w:t>
      </w:r>
      <w:r w:rsidR="00D560B5">
        <w:t xml:space="preserve">e access lists </w:t>
      </w:r>
      <w:r>
        <w:t xml:space="preserve">would be much more complex and even more restrictive to protect all networking devices and data within the </w:t>
      </w:r>
      <w:r w:rsidRPr="00D560B5">
        <w:rPr>
          <w:b/>
          <w:bCs/>
        </w:rPr>
        <w:t>Data Center</w:t>
      </w:r>
      <w:r>
        <w:t>.</w:t>
      </w:r>
    </w:p>
    <w:p w14:paraId="6CB02774" w14:textId="7FD8AF58" w:rsidR="0098713A" w:rsidRDefault="0098713A" w:rsidP="0098713A">
      <w:pPr>
        <w:pStyle w:val="Heading3"/>
      </w:pPr>
      <w:r>
        <w:t>Investigate the IoT devices configured to connect to the DC IoT Server.</w:t>
      </w:r>
    </w:p>
    <w:p w14:paraId="5836CF27" w14:textId="618F4B68" w:rsidR="004E0B1B" w:rsidRDefault="00D560B5" w:rsidP="002D3880">
      <w:pPr>
        <w:pStyle w:val="SubStepAlpha"/>
      </w:pPr>
      <w:r>
        <w:t xml:space="preserve">Navigate to the Data Center. </w:t>
      </w:r>
      <w:r w:rsidR="004E0B1B">
        <w:t xml:space="preserve">In the </w:t>
      </w:r>
      <w:r w:rsidR="004E0B1B" w:rsidRPr="0098713A">
        <w:rPr>
          <w:b/>
          <w:bCs/>
        </w:rPr>
        <w:t>Data Center POP</w:t>
      </w:r>
      <w:r>
        <w:t xml:space="preserve"> room,</w:t>
      </w:r>
      <w:r w:rsidR="004E0B1B">
        <w:t xml:space="preserve"> click </w:t>
      </w:r>
      <w:r w:rsidR="004E0B1B" w:rsidRPr="0098713A">
        <w:t>the</w:t>
      </w:r>
      <w:r w:rsidR="004E0B1B">
        <w:t xml:space="preserve"> </w:t>
      </w:r>
      <w:r w:rsidR="004E0B1B" w:rsidRPr="0098713A">
        <w:t>laptop</w:t>
      </w:r>
      <w:r w:rsidR="004E0B1B">
        <w:t xml:space="preserve"> on </w:t>
      </w:r>
      <w:r w:rsidR="004E0B1B" w:rsidRPr="0098713A">
        <w:t>the</w:t>
      </w:r>
      <w:r w:rsidR="004E0B1B">
        <w:t xml:space="preserve"> desk, and then </w:t>
      </w:r>
      <w:r w:rsidR="004E0B1B" w:rsidRPr="0098713A">
        <w:rPr>
          <w:b/>
          <w:bCs/>
        </w:rPr>
        <w:t>Desktop</w:t>
      </w:r>
      <w:r w:rsidR="004E0B1B">
        <w:t xml:space="preserve"> &gt; </w:t>
      </w:r>
      <w:r w:rsidR="004E0B1B" w:rsidRPr="0098713A">
        <w:rPr>
          <w:b/>
          <w:bCs/>
        </w:rPr>
        <w:t>Web Browser</w:t>
      </w:r>
      <w:r w:rsidR="004E0B1B">
        <w:t>.</w:t>
      </w:r>
    </w:p>
    <w:p w14:paraId="6D866A14" w14:textId="77777777" w:rsidR="00D07551" w:rsidRDefault="004E0B1B" w:rsidP="0098713A">
      <w:pPr>
        <w:pStyle w:val="SubStepAlpha"/>
      </w:pPr>
      <w:r>
        <w:t>E</w:t>
      </w:r>
      <w:r w:rsidR="005B63E2">
        <w:t xml:space="preserve">nter </w:t>
      </w:r>
      <w:r w:rsidR="00CD1E97">
        <w:t xml:space="preserve">the IP address </w:t>
      </w:r>
      <w:r w:rsidR="005B63E2">
        <w:t>172.31.0.2</w:t>
      </w:r>
      <w:r>
        <w:t xml:space="preserve">, which is the </w:t>
      </w:r>
      <w:r w:rsidRPr="00D07551">
        <w:rPr>
          <w:b/>
          <w:bCs/>
        </w:rPr>
        <w:t>DC IoT Server</w:t>
      </w:r>
      <w:r w:rsidR="005B63E2">
        <w:t xml:space="preserve">. </w:t>
      </w:r>
    </w:p>
    <w:p w14:paraId="6F29F91F" w14:textId="785CAFB9" w:rsidR="00BB512C" w:rsidRDefault="00BB512C" w:rsidP="00BB512C">
      <w:pPr>
        <w:pStyle w:val="SubStepAlpha"/>
        <w:numPr>
          <w:ilvl w:val="0"/>
          <w:numId w:val="0"/>
        </w:numPr>
        <w:ind w:left="720"/>
      </w:pPr>
      <w:r>
        <w:t>See image below:</w:t>
      </w:r>
    </w:p>
    <w:p w14:paraId="0167C024" w14:textId="117248AC" w:rsidR="00BB512C" w:rsidRDefault="00BB512C" w:rsidP="00BB512C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85A97A7" wp14:editId="03372241">
            <wp:extent cx="6400800" cy="6338570"/>
            <wp:effectExtent l="0" t="0" r="0" b="0"/>
            <wp:docPr id="828121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1459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33E" w14:textId="0FA07255" w:rsidR="0076554B" w:rsidRDefault="00D07551" w:rsidP="0098713A">
      <w:pPr>
        <w:pStyle w:val="SubStepAlpha"/>
      </w:pPr>
      <w:r>
        <w:t>For</w:t>
      </w:r>
      <w:r w:rsidR="00CD1E97">
        <w:t xml:space="preserve"> username and password</w:t>
      </w:r>
      <w:r w:rsidR="00917B68">
        <w:t>,</w:t>
      </w:r>
      <w:r w:rsidR="00CD1E97">
        <w:t xml:space="preserve"> </w:t>
      </w:r>
      <w:r>
        <w:t>enter</w:t>
      </w:r>
      <w:r w:rsidR="00CD1E97">
        <w:t xml:space="preserve"> </w:t>
      </w:r>
      <w:r w:rsidR="00CD1E97" w:rsidRPr="003C00B4">
        <w:rPr>
          <w:b/>
          <w:bCs/>
        </w:rPr>
        <w:t>admin</w:t>
      </w:r>
      <w:r w:rsidR="00CD1E97">
        <w:t xml:space="preserve"> and </w:t>
      </w:r>
      <w:proofErr w:type="spellStart"/>
      <w:r w:rsidR="00B17788" w:rsidRPr="003C00B4">
        <w:rPr>
          <w:b/>
          <w:bCs/>
        </w:rPr>
        <w:t>ciscorocks</w:t>
      </w:r>
      <w:proofErr w:type="spellEnd"/>
      <w:r w:rsidR="00B17788">
        <w:t xml:space="preserve">. </w:t>
      </w:r>
    </w:p>
    <w:p w14:paraId="609E9D64" w14:textId="047FD419" w:rsidR="00590EDB" w:rsidRDefault="00590EDB" w:rsidP="00590EDB">
      <w:pPr>
        <w:pStyle w:val="SubStepAlpha"/>
        <w:numPr>
          <w:ilvl w:val="0"/>
          <w:numId w:val="0"/>
        </w:numPr>
        <w:ind w:left="720"/>
      </w:pPr>
      <w:r>
        <w:t>After logging in, I got the below response:</w:t>
      </w:r>
    </w:p>
    <w:p w14:paraId="4C5B0E52" w14:textId="4D2FE874" w:rsidR="00590EDB" w:rsidRDefault="00590EDB" w:rsidP="00590EDB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1F58661" wp14:editId="1404500E">
            <wp:extent cx="6400800" cy="6510020"/>
            <wp:effectExtent l="0" t="0" r="0" b="5080"/>
            <wp:docPr id="11831702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0222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B51F" w14:textId="77777777" w:rsidR="0076554B" w:rsidRDefault="00444E5C" w:rsidP="0098713A">
      <w:pPr>
        <w:pStyle w:val="SubStepAlpha"/>
      </w:pPr>
      <w:r>
        <w:t xml:space="preserve">What devices </w:t>
      </w:r>
      <w:r w:rsidR="005B63E2">
        <w:t xml:space="preserve">are currently being </w:t>
      </w:r>
      <w:r>
        <w:t xml:space="preserve">used to protect the networking equipment in the Data </w:t>
      </w:r>
      <w:r w:rsidR="00D15A12">
        <w:t>C</w:t>
      </w:r>
      <w:r>
        <w:t>enter from environmental factors and physical security?</w:t>
      </w:r>
    </w:p>
    <w:p w14:paraId="766A4C4A" w14:textId="33E6B4CF" w:rsidR="00590EDB" w:rsidRDefault="00590EDB" w:rsidP="00590EDB">
      <w:pPr>
        <w:pStyle w:val="SubStepAlpha"/>
        <w:numPr>
          <w:ilvl w:val="0"/>
          <w:numId w:val="0"/>
        </w:numPr>
        <w:tabs>
          <w:tab w:val="left" w:pos="9140"/>
        </w:tabs>
        <w:ind w:left="720"/>
      </w:pPr>
      <w:r>
        <w:t>Answer: IOT devices to monitor humidity, air-conditioning and temperature. Sirens and doors for physical security.</w:t>
      </w:r>
    </w:p>
    <w:p w14:paraId="24004987" w14:textId="77777777" w:rsidR="00487CFC" w:rsidRPr="00487CFC" w:rsidRDefault="00487CFC" w:rsidP="00487CFC">
      <w:pPr>
        <w:pStyle w:val="AnswerLineL50"/>
      </w:pPr>
      <w:proofErr w:type="spellStart"/>
      <w:r w:rsidRPr="00487CFC">
        <w:t>T</w:t>
      </w:r>
      <w:proofErr w:type="spellEnd"/>
      <w:r w:rsidRPr="00487CFC">
        <w:t>ype your answers here.</w:t>
      </w:r>
    </w:p>
    <w:p w14:paraId="7041B3A5" w14:textId="7DE1F760" w:rsidR="00D07551" w:rsidRDefault="00013ABB" w:rsidP="0098713A">
      <w:pPr>
        <w:pStyle w:val="SubStepAlpha"/>
      </w:pPr>
      <w:r>
        <w:t xml:space="preserve">In the list of IoT </w:t>
      </w:r>
      <w:r w:rsidR="008447F2">
        <w:t>d</w:t>
      </w:r>
      <w:r>
        <w:t xml:space="preserve">evices, click </w:t>
      </w:r>
      <w:r w:rsidR="00D07551" w:rsidRPr="00D07551">
        <w:rPr>
          <w:b/>
          <w:bCs/>
        </w:rPr>
        <w:t>Humidity Monitor</w:t>
      </w:r>
      <w:r w:rsidR="00573892">
        <w:t xml:space="preserve"> to expand </w:t>
      </w:r>
      <w:r w:rsidR="00D07551">
        <w:t>it</w:t>
      </w:r>
      <w:r>
        <w:t xml:space="preserve">. </w:t>
      </w:r>
      <w:r w:rsidR="005B63E2">
        <w:t>What is the current humidity level?</w:t>
      </w:r>
    </w:p>
    <w:p w14:paraId="58F22CE7" w14:textId="0B098005" w:rsidR="00590EDB" w:rsidRDefault="00590EDB" w:rsidP="00590EDB">
      <w:pPr>
        <w:pStyle w:val="SubStepAlpha"/>
        <w:numPr>
          <w:ilvl w:val="0"/>
          <w:numId w:val="0"/>
        </w:numPr>
        <w:ind w:left="720"/>
      </w:pPr>
      <w:r>
        <w:t>Answer: I clicked on the Humidity Monitor, but the humidity wasn’t stable but at the time of capture, it was 75.57%. See image below:</w:t>
      </w:r>
    </w:p>
    <w:p w14:paraId="0B08135E" w14:textId="38B7EB72" w:rsidR="00590EDB" w:rsidRDefault="00590EDB" w:rsidP="00590EDB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2D04DBC" wp14:editId="00A91AF8">
            <wp:extent cx="6400800" cy="1002030"/>
            <wp:effectExtent l="0" t="0" r="0" b="1270"/>
            <wp:docPr id="1563759925" name="Picture 3" descr="A blue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9925" name="Picture 3" descr="A blue rectangular object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F8C" w14:textId="02B7026F" w:rsidR="00590EDB" w:rsidRDefault="00590EDB" w:rsidP="00590EDB">
      <w:pPr>
        <w:pStyle w:val="SubStepAlpha"/>
        <w:numPr>
          <w:ilvl w:val="0"/>
          <w:numId w:val="0"/>
        </w:numPr>
        <w:ind w:left="720"/>
      </w:pPr>
    </w:p>
    <w:p w14:paraId="79862A50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017F87DA" w14:textId="46DFA18E" w:rsidR="0098713A" w:rsidRPr="0098713A" w:rsidRDefault="0098713A" w:rsidP="0098713A">
      <w:pPr>
        <w:pStyle w:val="Heading3"/>
      </w:pPr>
      <w:r>
        <w:t>Investigate the monitored door and siren.</w:t>
      </w:r>
    </w:p>
    <w:p w14:paraId="622973B2" w14:textId="0AE1A591" w:rsidR="00F22AC4" w:rsidRDefault="008447F2" w:rsidP="002D3880">
      <w:pPr>
        <w:pStyle w:val="SubStepAlpha"/>
      </w:pPr>
      <w:r>
        <w:t>In</w:t>
      </w:r>
      <w:r w:rsidR="00573892">
        <w:t xml:space="preserve"> </w:t>
      </w:r>
      <w:r w:rsidR="00573892" w:rsidRPr="0098713A">
        <w:t>the</w:t>
      </w:r>
      <w:r w:rsidR="00573892">
        <w:t xml:space="preserve"> list of IoT </w:t>
      </w:r>
      <w:r>
        <w:t>d</w:t>
      </w:r>
      <w:r w:rsidR="00573892">
        <w:t xml:space="preserve">evices, click </w:t>
      </w:r>
      <w:r w:rsidR="00573892" w:rsidRPr="0098713A">
        <w:rPr>
          <w:b/>
          <w:bCs/>
        </w:rPr>
        <w:t>Door</w:t>
      </w:r>
      <w:r w:rsidR="00573892">
        <w:t xml:space="preserve"> to expand </w:t>
      </w:r>
      <w:r w:rsidR="00D07551">
        <w:t>it</w:t>
      </w:r>
      <w:r w:rsidR="00573892">
        <w:t xml:space="preserve">. Notice the </w:t>
      </w:r>
      <w:r w:rsidR="00573892" w:rsidRPr="0098713A">
        <w:rPr>
          <w:b/>
          <w:bCs/>
        </w:rPr>
        <w:t>Open</w:t>
      </w:r>
      <w:r w:rsidR="00573892">
        <w:t xml:space="preserve"> indicator</w:t>
      </w:r>
      <w:r w:rsidR="002F3714">
        <w:t xml:space="preserve"> </w:t>
      </w:r>
      <w:r w:rsidR="00F22AC4">
        <w:t>is</w:t>
      </w:r>
      <w:r w:rsidR="002F3714">
        <w:t xml:space="preserve"> Red</w:t>
      </w:r>
      <w:r w:rsidR="00391E02">
        <w:t>. This means</w:t>
      </w:r>
      <w:r w:rsidR="00181E3A">
        <w:t xml:space="preserve"> that the door is closed</w:t>
      </w:r>
      <w:r w:rsidR="00573892">
        <w:t xml:space="preserve">. </w:t>
      </w:r>
    </w:p>
    <w:p w14:paraId="7A552680" w14:textId="0D997123" w:rsidR="00F22AC4" w:rsidRDefault="00F22AC4" w:rsidP="0098713A">
      <w:pPr>
        <w:pStyle w:val="SubStepAlpha"/>
      </w:pPr>
      <w:r>
        <w:t xml:space="preserve">In the list of IoT </w:t>
      </w:r>
      <w:r w:rsidR="008447F2">
        <w:t>d</w:t>
      </w:r>
      <w:r>
        <w:t xml:space="preserve">evices, click </w:t>
      </w:r>
      <w:r w:rsidR="00181E3A" w:rsidRPr="00F22AC4">
        <w:rPr>
          <w:b/>
          <w:bCs/>
        </w:rPr>
        <w:t>Siren</w:t>
      </w:r>
      <w:r w:rsidR="008447F2">
        <w:t xml:space="preserve">. Notice </w:t>
      </w:r>
      <w:r w:rsidR="00181E3A">
        <w:t xml:space="preserve">the </w:t>
      </w:r>
      <w:proofErr w:type="gramStart"/>
      <w:r w:rsidR="00181E3A" w:rsidRPr="007D23D2">
        <w:rPr>
          <w:b/>
          <w:bCs/>
        </w:rPr>
        <w:t>On</w:t>
      </w:r>
      <w:proofErr w:type="gramEnd"/>
      <w:r w:rsidR="00181E3A">
        <w:t xml:space="preserve"> indicator </w:t>
      </w:r>
      <w:r w:rsidR="008447F2">
        <w:t>is Red</w:t>
      </w:r>
      <w:r w:rsidR="00391E02">
        <w:t>. This means</w:t>
      </w:r>
      <w:r w:rsidR="00181E3A">
        <w:t xml:space="preserve"> that the siren is not on. </w:t>
      </w:r>
    </w:p>
    <w:p w14:paraId="6DED9B28" w14:textId="3CF1C180" w:rsidR="008447F2" w:rsidRDefault="00573892" w:rsidP="0098713A">
      <w:pPr>
        <w:pStyle w:val="SubStepAlpha"/>
      </w:pPr>
      <w:r>
        <w:t xml:space="preserve">Keep the </w:t>
      </w:r>
      <w:r w:rsidR="008447F2" w:rsidRPr="008447F2">
        <w:rPr>
          <w:b/>
          <w:bCs/>
        </w:rPr>
        <w:t xml:space="preserve">Web </w:t>
      </w:r>
      <w:r w:rsidRPr="008447F2">
        <w:rPr>
          <w:b/>
          <w:bCs/>
        </w:rPr>
        <w:t>Browser</w:t>
      </w:r>
      <w:r>
        <w:t xml:space="preserve"> window in view and l</w:t>
      </w:r>
      <w:r w:rsidR="00387EE2">
        <w:t xml:space="preserve">ocate the </w:t>
      </w:r>
      <w:r w:rsidR="00181E3A" w:rsidRPr="008447F2">
        <w:rPr>
          <w:b/>
          <w:bCs/>
        </w:rPr>
        <w:t>Siren</w:t>
      </w:r>
      <w:r w:rsidR="00181E3A">
        <w:t xml:space="preserve"> </w:t>
      </w:r>
      <w:r w:rsidR="008447F2">
        <w:t xml:space="preserve">next to the </w:t>
      </w:r>
      <w:r w:rsidR="008447F2" w:rsidRPr="008447F2">
        <w:rPr>
          <w:b/>
          <w:bCs/>
        </w:rPr>
        <w:t>Door</w:t>
      </w:r>
      <w:r w:rsidR="008447F2">
        <w:t xml:space="preserve"> in the </w:t>
      </w:r>
      <w:r w:rsidR="008447F2" w:rsidRPr="008447F2">
        <w:rPr>
          <w:b/>
          <w:bCs/>
        </w:rPr>
        <w:t>Data Center POP</w:t>
      </w:r>
      <w:r w:rsidR="00387EE2">
        <w:t xml:space="preserve">. </w:t>
      </w:r>
    </w:p>
    <w:p w14:paraId="53497097" w14:textId="77777777" w:rsidR="008447F2" w:rsidRDefault="00181E3A" w:rsidP="0098713A">
      <w:pPr>
        <w:pStyle w:val="SubStepAlpha"/>
      </w:pPr>
      <w:r>
        <w:t xml:space="preserve">To open the </w:t>
      </w:r>
      <w:r w:rsidR="008447F2" w:rsidRPr="008447F2">
        <w:rPr>
          <w:b/>
          <w:bCs/>
        </w:rPr>
        <w:t>Door</w:t>
      </w:r>
      <w:r>
        <w:t xml:space="preserve">, </w:t>
      </w:r>
      <w:r w:rsidR="003923C6">
        <w:t xml:space="preserve">click </w:t>
      </w:r>
      <w:r w:rsidR="003923C6" w:rsidRPr="003923C6">
        <w:rPr>
          <w:b/>
          <w:bCs/>
        </w:rPr>
        <w:t>Unlock</w:t>
      </w:r>
      <w:r w:rsidR="003923C6">
        <w:t xml:space="preserve"> in </w:t>
      </w:r>
      <w:r w:rsidR="008447F2">
        <w:t>the list of IoT devices</w:t>
      </w:r>
      <w:r w:rsidR="003923C6">
        <w:t xml:space="preserve"> and then </w:t>
      </w:r>
      <w:r>
        <w:t>h</w:t>
      </w:r>
      <w:r w:rsidR="00387EE2">
        <w:t xml:space="preserve">old the </w:t>
      </w:r>
      <w:r w:rsidR="00387EE2" w:rsidRPr="007D23D2">
        <w:rPr>
          <w:b/>
          <w:bCs/>
        </w:rPr>
        <w:t>ALT</w:t>
      </w:r>
      <w:r w:rsidR="00387EE2">
        <w:t xml:space="preserve"> key down </w:t>
      </w:r>
      <w:r w:rsidR="00573892">
        <w:t xml:space="preserve">and </w:t>
      </w:r>
      <w:r w:rsidRPr="007D23D2">
        <w:rPr>
          <w:b/>
          <w:bCs/>
        </w:rPr>
        <w:t>L</w:t>
      </w:r>
      <w:r w:rsidR="00387EE2" w:rsidRPr="007D23D2">
        <w:rPr>
          <w:b/>
          <w:bCs/>
        </w:rPr>
        <w:t xml:space="preserve">eft </w:t>
      </w:r>
      <w:r w:rsidRPr="007D23D2">
        <w:rPr>
          <w:b/>
          <w:bCs/>
        </w:rPr>
        <w:t>C</w:t>
      </w:r>
      <w:r w:rsidR="00387EE2" w:rsidRPr="007D23D2">
        <w:rPr>
          <w:b/>
          <w:bCs/>
        </w:rPr>
        <w:t>lick</w:t>
      </w:r>
      <w:r w:rsidR="00387EE2">
        <w:t xml:space="preserve"> </w:t>
      </w:r>
      <w:r w:rsidR="008447F2">
        <w:t xml:space="preserve">the </w:t>
      </w:r>
      <w:r w:rsidR="008447F2" w:rsidRPr="008447F2">
        <w:rPr>
          <w:b/>
          <w:bCs/>
        </w:rPr>
        <w:t>Door</w:t>
      </w:r>
      <w:r w:rsidR="002F3714">
        <w:t xml:space="preserve">. </w:t>
      </w:r>
      <w:r w:rsidR="0095349A">
        <w:t xml:space="preserve">When the </w:t>
      </w:r>
      <w:r w:rsidR="008447F2" w:rsidRPr="008447F2">
        <w:rPr>
          <w:b/>
          <w:bCs/>
        </w:rPr>
        <w:t>Door</w:t>
      </w:r>
      <w:r w:rsidR="0095349A">
        <w:t xml:space="preserve"> opens the </w:t>
      </w:r>
      <w:r w:rsidR="008447F2">
        <w:t>Siren</w:t>
      </w:r>
      <w:r w:rsidR="0095349A">
        <w:t xml:space="preserve"> </w:t>
      </w:r>
      <w:r w:rsidR="008447F2">
        <w:t xml:space="preserve">turns </w:t>
      </w:r>
      <w:r w:rsidR="008447F2" w:rsidRPr="008447F2">
        <w:rPr>
          <w:b/>
          <w:bCs/>
        </w:rPr>
        <w:t>Red</w:t>
      </w:r>
      <w:r w:rsidR="0095349A">
        <w:t xml:space="preserve">. </w:t>
      </w:r>
    </w:p>
    <w:p w14:paraId="32E4C9FE" w14:textId="619C5341" w:rsidR="0095349A" w:rsidRDefault="0095349A" w:rsidP="0098713A">
      <w:pPr>
        <w:pStyle w:val="SubStepAlpha"/>
      </w:pPr>
      <w:r>
        <w:t xml:space="preserve">In </w:t>
      </w:r>
      <w:r w:rsidR="008447F2">
        <w:t xml:space="preserve">the </w:t>
      </w:r>
      <w:r w:rsidR="008447F2" w:rsidRPr="0098713A">
        <w:rPr>
          <w:b/>
          <w:bCs/>
        </w:rPr>
        <w:t>Web Browser</w:t>
      </w:r>
      <w:r w:rsidR="008447F2">
        <w:t xml:space="preserve"> window,</w:t>
      </w:r>
      <w:r>
        <w:t xml:space="preserve"> t</w:t>
      </w:r>
      <w:r w:rsidR="002F3714">
        <w:t xml:space="preserve">he </w:t>
      </w:r>
      <w:r w:rsidR="002F3714" w:rsidRPr="007D23D2">
        <w:rPr>
          <w:b/>
          <w:bCs/>
        </w:rPr>
        <w:t>Open</w:t>
      </w:r>
      <w:r w:rsidR="002F3714">
        <w:t xml:space="preserve"> indicator </w:t>
      </w:r>
      <w:r w:rsidR="008447F2">
        <w:t>turned</w:t>
      </w:r>
      <w:r w:rsidR="002F3714">
        <w:t xml:space="preserve"> Green, </w:t>
      </w:r>
      <w:r w:rsidR="00391E02">
        <w:t>meaning that</w:t>
      </w:r>
      <w:r w:rsidR="002F3714">
        <w:t xml:space="preserve"> the door is open. </w:t>
      </w:r>
      <w:r>
        <w:t xml:space="preserve">The Siren </w:t>
      </w:r>
      <w:r w:rsidRPr="007D23D2">
        <w:rPr>
          <w:b/>
          <w:bCs/>
        </w:rPr>
        <w:t>On</w:t>
      </w:r>
      <w:r>
        <w:t xml:space="preserve"> indicator </w:t>
      </w:r>
      <w:r w:rsidR="008447F2">
        <w:t xml:space="preserve">is also </w:t>
      </w:r>
      <w:r w:rsidR="008447F2" w:rsidRPr="008447F2">
        <w:rPr>
          <w:b/>
          <w:bCs/>
        </w:rPr>
        <w:t>Green</w:t>
      </w:r>
      <w:r w:rsidR="00391E02">
        <w:t>, meaning</w:t>
      </w:r>
      <w:r w:rsidR="003923C6">
        <w:t xml:space="preserve"> that the </w:t>
      </w:r>
      <w:r w:rsidR="008447F2" w:rsidRPr="008447F2">
        <w:rPr>
          <w:b/>
          <w:bCs/>
        </w:rPr>
        <w:t>Siren</w:t>
      </w:r>
      <w:r w:rsidR="003923C6">
        <w:t xml:space="preserve"> is going off</w:t>
      </w:r>
      <w:r>
        <w:t xml:space="preserve">. </w:t>
      </w:r>
      <w:r w:rsidR="002F3714">
        <w:t xml:space="preserve">Close the </w:t>
      </w:r>
      <w:r w:rsidR="0098713A" w:rsidRPr="0098713A">
        <w:rPr>
          <w:b/>
          <w:bCs/>
        </w:rPr>
        <w:t>Door</w:t>
      </w:r>
      <w:r w:rsidR="002F3714">
        <w:t xml:space="preserve"> again by holding </w:t>
      </w:r>
      <w:r w:rsidR="0098713A">
        <w:t>down the</w:t>
      </w:r>
      <w:r w:rsidR="002F3714">
        <w:t xml:space="preserve"> </w:t>
      </w:r>
      <w:r w:rsidR="002F3714" w:rsidRPr="0098713A">
        <w:rPr>
          <w:b/>
          <w:bCs/>
        </w:rPr>
        <w:t>ALT</w:t>
      </w:r>
      <w:r w:rsidR="002F3714">
        <w:t xml:space="preserve"> key and left clicking the </w:t>
      </w:r>
      <w:r w:rsidR="0098713A" w:rsidRPr="0098713A">
        <w:rPr>
          <w:b/>
          <w:bCs/>
        </w:rPr>
        <w:t>Door</w:t>
      </w:r>
      <w:r w:rsidR="002F3714">
        <w:t xml:space="preserve">. </w:t>
      </w:r>
    </w:p>
    <w:p w14:paraId="0A7CC5C4" w14:textId="0E7440E0" w:rsidR="00D560B5" w:rsidRDefault="0098713A" w:rsidP="00D560B5">
      <w:pPr>
        <w:pStyle w:val="SubStepAlpha"/>
      </w:pPr>
      <w:r>
        <w:t>In the</w:t>
      </w:r>
      <w:r w:rsidR="002F3714">
        <w:t xml:space="preserve"> </w:t>
      </w:r>
      <w:r w:rsidRPr="0098713A">
        <w:rPr>
          <w:b/>
          <w:bCs/>
        </w:rPr>
        <w:t>Web Browser</w:t>
      </w:r>
      <w:r w:rsidRPr="0098713A">
        <w:t xml:space="preserve"> window, </w:t>
      </w:r>
      <w:r>
        <w:t xml:space="preserve">under </w:t>
      </w:r>
      <w:r w:rsidRPr="00E93E62">
        <w:rPr>
          <w:b/>
          <w:bCs/>
        </w:rPr>
        <w:t>Door</w:t>
      </w:r>
      <w:r>
        <w:t xml:space="preserve">, click </w:t>
      </w:r>
      <w:r w:rsidRPr="0098713A">
        <w:rPr>
          <w:b/>
          <w:bCs/>
        </w:rPr>
        <w:t>Lock</w:t>
      </w:r>
      <w:r w:rsidR="007467B6">
        <w:t xml:space="preserve">. Try to open the door again by holding the </w:t>
      </w:r>
      <w:r w:rsidR="007467B6" w:rsidRPr="0098713A">
        <w:rPr>
          <w:b/>
          <w:bCs/>
        </w:rPr>
        <w:t>ALT</w:t>
      </w:r>
      <w:r w:rsidR="007467B6">
        <w:t xml:space="preserve"> key down and left clicking the </w:t>
      </w:r>
      <w:r w:rsidRPr="0098713A">
        <w:rPr>
          <w:b/>
          <w:bCs/>
        </w:rPr>
        <w:t>Door</w:t>
      </w:r>
      <w:r w:rsidR="007467B6">
        <w:t xml:space="preserve">. The </w:t>
      </w:r>
      <w:r w:rsidRPr="0098713A">
        <w:rPr>
          <w:b/>
          <w:bCs/>
        </w:rPr>
        <w:t>Door</w:t>
      </w:r>
      <w:r w:rsidR="007467B6">
        <w:t xml:space="preserve"> should not open.</w:t>
      </w:r>
    </w:p>
    <w:p w14:paraId="0EDBE0DB" w14:textId="30BF79A8" w:rsidR="00D560B5" w:rsidRDefault="00D560B5" w:rsidP="00D560B5">
      <w:pPr>
        <w:pStyle w:val="Heading3"/>
      </w:pPr>
      <w:r>
        <w:t>Investigate the thermostat.</w:t>
      </w:r>
    </w:p>
    <w:p w14:paraId="53C8E0E4" w14:textId="4CBDAE97" w:rsidR="006D090E" w:rsidRDefault="006D090E" w:rsidP="002D3880">
      <w:pPr>
        <w:pStyle w:val="SubStepAlpha"/>
      </w:pPr>
      <w:r>
        <w:t xml:space="preserve">In the list of IoT </w:t>
      </w:r>
      <w:r w:rsidR="009F3FFF">
        <w:t>d</w:t>
      </w:r>
      <w:r>
        <w:t xml:space="preserve">evices, click </w:t>
      </w:r>
      <w:r w:rsidRPr="009F3FFF">
        <w:rPr>
          <w:b/>
          <w:bCs/>
        </w:rPr>
        <w:t>Thermostat</w:t>
      </w:r>
      <w:r>
        <w:t xml:space="preserve"> to expand the available features and variables. </w:t>
      </w:r>
      <w:r w:rsidR="00163008">
        <w:t>At what temperature will the air conditioner turn on?</w:t>
      </w:r>
    </w:p>
    <w:p w14:paraId="64C30958" w14:textId="03A98024" w:rsidR="0014092E" w:rsidRDefault="0014092E" w:rsidP="0014092E">
      <w:pPr>
        <w:pStyle w:val="SubStepAlpha"/>
        <w:numPr>
          <w:ilvl w:val="0"/>
          <w:numId w:val="0"/>
        </w:numPr>
        <w:ind w:left="720"/>
      </w:pPr>
      <w:r>
        <w:t>Answer: At 20 degrees. See below image for reference.</w:t>
      </w:r>
    </w:p>
    <w:p w14:paraId="25FF588F" w14:textId="0B91FD1B" w:rsidR="0014092E" w:rsidRDefault="0014092E" w:rsidP="0014092E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AA7AC1A" wp14:editId="04A0C692">
            <wp:extent cx="6400800" cy="2211070"/>
            <wp:effectExtent l="0" t="0" r="0" b="0"/>
            <wp:docPr id="2700799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9935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CD2A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6D22D994" w14:textId="5E58106C" w:rsidR="00F22AC4" w:rsidRDefault="00066D07" w:rsidP="0098713A">
      <w:pPr>
        <w:pStyle w:val="SubStepAlpha"/>
      </w:pPr>
      <w:r>
        <w:t xml:space="preserve">In the </w:t>
      </w:r>
      <w:r w:rsidRPr="00066D07">
        <w:rPr>
          <w:b/>
          <w:bCs/>
        </w:rPr>
        <w:t>Data Center</w:t>
      </w:r>
      <w:r>
        <w:t>, c</w:t>
      </w:r>
      <w:r w:rsidR="00F22AC4" w:rsidRPr="00F22AC4">
        <w:t xml:space="preserve">lick the </w:t>
      </w:r>
      <w:r w:rsidR="00F22AC4" w:rsidRPr="00066D07">
        <w:rPr>
          <w:b/>
          <w:bCs/>
        </w:rPr>
        <w:t>Thermostat</w:t>
      </w:r>
      <w:r w:rsidR="00F22AC4" w:rsidRPr="00F22AC4">
        <w:t xml:space="preserve"> </w:t>
      </w:r>
      <w:r>
        <w:t xml:space="preserve">&gt; </w:t>
      </w:r>
      <w:r w:rsidRPr="00066D07">
        <w:rPr>
          <w:b/>
          <w:bCs/>
        </w:rPr>
        <w:t>Config</w:t>
      </w:r>
      <w:r>
        <w:t xml:space="preserve">, and then </w:t>
      </w:r>
      <w:r w:rsidRPr="00066D07">
        <w:rPr>
          <w:b/>
          <w:bCs/>
        </w:rPr>
        <w:t>Wireless0</w:t>
      </w:r>
      <w:r>
        <w:t xml:space="preserve"> under </w:t>
      </w:r>
      <w:r w:rsidRPr="00066D07">
        <w:rPr>
          <w:b/>
          <w:bCs/>
        </w:rPr>
        <w:t>INTERFACE</w:t>
      </w:r>
      <w:r>
        <w:t xml:space="preserve">. </w:t>
      </w:r>
      <w:r w:rsidR="00F22AC4" w:rsidRPr="00F22AC4">
        <w:t xml:space="preserve">What is the IP </w:t>
      </w:r>
      <w:r>
        <w:t>a</w:t>
      </w:r>
      <w:r w:rsidR="00F22AC4" w:rsidRPr="00F22AC4">
        <w:t xml:space="preserve">ddress </w:t>
      </w:r>
      <w:r>
        <w:t xml:space="preserve">for the </w:t>
      </w:r>
      <w:r w:rsidRPr="00066D07">
        <w:rPr>
          <w:b/>
          <w:bCs/>
        </w:rPr>
        <w:t>Thermostat</w:t>
      </w:r>
      <w:r w:rsidR="00F22AC4" w:rsidRPr="00F22AC4">
        <w:t>?</w:t>
      </w:r>
    </w:p>
    <w:p w14:paraId="27037446" w14:textId="422F96F9" w:rsidR="0014092E" w:rsidRPr="00D07551" w:rsidRDefault="0014092E" w:rsidP="0014092E">
      <w:pPr>
        <w:pStyle w:val="SubStepAlpha"/>
        <w:numPr>
          <w:ilvl w:val="0"/>
          <w:numId w:val="0"/>
        </w:numPr>
        <w:ind w:left="720"/>
      </w:pPr>
      <w:r>
        <w:t>Answer: 172.32.0.1</w:t>
      </w:r>
    </w:p>
    <w:p w14:paraId="33A0F4C5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56D0F2F8" w14:textId="57B39CF4" w:rsidR="00D30A22" w:rsidRDefault="00066D07" w:rsidP="008E644B">
      <w:pPr>
        <w:pStyle w:val="SubStepAlpha"/>
      </w:pPr>
      <w:r>
        <w:lastRenderedPageBreak/>
        <w:t xml:space="preserve">On the </w:t>
      </w:r>
      <w:proofErr w:type="spellStart"/>
      <w:r w:rsidRPr="00066D07">
        <w:rPr>
          <w:b/>
          <w:bCs/>
        </w:rPr>
        <w:t>DC_Laptop</w:t>
      </w:r>
      <w:proofErr w:type="spellEnd"/>
      <w:r>
        <w:t xml:space="preserve">, close the </w:t>
      </w:r>
      <w:r w:rsidRPr="00066D07">
        <w:rPr>
          <w:b/>
          <w:bCs/>
        </w:rPr>
        <w:t>Web Browser</w:t>
      </w:r>
      <w:r>
        <w:t xml:space="preserve">, if necessary. Click </w:t>
      </w:r>
      <w:r w:rsidRPr="00066D07">
        <w:rPr>
          <w:b/>
          <w:bCs/>
        </w:rPr>
        <w:t>Command Prompt</w:t>
      </w:r>
      <w:r>
        <w:t xml:space="preserve"> and</w:t>
      </w:r>
      <w:r w:rsidR="005F7E1E">
        <w:t xml:space="preserve"> ping the </w:t>
      </w:r>
      <w:r w:rsidRPr="00066D07">
        <w:rPr>
          <w:b/>
          <w:bCs/>
        </w:rPr>
        <w:t>T</w:t>
      </w:r>
      <w:r w:rsidR="005F7E1E" w:rsidRPr="00066D07">
        <w:rPr>
          <w:b/>
          <w:bCs/>
        </w:rPr>
        <w:t>hermostat</w:t>
      </w:r>
      <w:r w:rsidR="005F7E1E">
        <w:t>. The ping should be successful.</w:t>
      </w:r>
    </w:p>
    <w:p w14:paraId="7149618C" w14:textId="034831D2" w:rsidR="0014092E" w:rsidRDefault="0014092E" w:rsidP="0014092E">
      <w:pPr>
        <w:pStyle w:val="SubStepAlpha"/>
        <w:numPr>
          <w:ilvl w:val="0"/>
          <w:numId w:val="0"/>
        </w:numPr>
        <w:ind w:left="720"/>
      </w:pPr>
      <w:r>
        <w:t>The ping was successful. See image below:</w:t>
      </w:r>
    </w:p>
    <w:p w14:paraId="75C6FC25" w14:textId="2CFDC7AD" w:rsidR="0014092E" w:rsidRDefault="0014092E" w:rsidP="0014092E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EE203C1" wp14:editId="31C6CC0B">
            <wp:extent cx="6400800" cy="3188335"/>
            <wp:effectExtent l="0" t="0" r="0" b="0"/>
            <wp:docPr id="1774066250" name="Picture 5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66250" name="Picture 5" descr="A computer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7EA" w14:textId="0452A344" w:rsidR="00E83311" w:rsidRDefault="00E83311" w:rsidP="00E83311">
      <w:pPr>
        <w:pStyle w:val="Heading3"/>
      </w:pPr>
      <w:r>
        <w:t>Explore the ISP</w:t>
      </w:r>
      <w:r w:rsidR="009444E8">
        <w:t xml:space="preserve">, Coffee Shop, and </w:t>
      </w:r>
      <w:proofErr w:type="gramStart"/>
      <w:r w:rsidR="009444E8">
        <w:t>Home</w:t>
      </w:r>
      <w:proofErr w:type="gramEnd"/>
      <w:r w:rsidR="009444E8">
        <w:t xml:space="preserve"> networks.</w:t>
      </w:r>
    </w:p>
    <w:p w14:paraId="45335EC8" w14:textId="5A9E8075" w:rsidR="00387EE2" w:rsidRDefault="00F531D1" w:rsidP="002D3880">
      <w:pPr>
        <w:pStyle w:val="SubStepAlpha"/>
      </w:pPr>
      <w:r>
        <w:t xml:space="preserve">Navigate </w:t>
      </w:r>
      <w:r w:rsidR="00E83311">
        <w:t xml:space="preserve">to the </w:t>
      </w:r>
      <w:r w:rsidR="00E83311" w:rsidRPr="009444E8">
        <w:rPr>
          <w:b/>
          <w:bCs/>
        </w:rPr>
        <w:t>ISP</w:t>
      </w:r>
      <w:r>
        <w:t xml:space="preserve">. </w:t>
      </w:r>
      <w:r w:rsidR="00A46DEE">
        <w:t>The ISP contains two routers</w:t>
      </w:r>
      <w:r w:rsidR="00E83311">
        <w:t xml:space="preserve">, </w:t>
      </w:r>
      <w:r w:rsidR="00A46DEE">
        <w:t>a DNS server</w:t>
      </w:r>
      <w:r w:rsidR="00E83311">
        <w:t xml:space="preserve">, and a Central Office router that </w:t>
      </w:r>
      <w:r w:rsidR="00A46DEE">
        <w:t xml:space="preserve">connects the </w:t>
      </w:r>
      <w:r w:rsidR="00E83311" w:rsidRPr="009444E8">
        <w:rPr>
          <w:b/>
          <w:bCs/>
        </w:rPr>
        <w:t>Coffee Shop</w:t>
      </w:r>
      <w:r w:rsidR="00A46DEE">
        <w:t xml:space="preserve"> and </w:t>
      </w:r>
      <w:r w:rsidR="00A46DEE" w:rsidRPr="009444E8">
        <w:rPr>
          <w:b/>
          <w:bCs/>
        </w:rPr>
        <w:t>Home</w:t>
      </w:r>
      <w:r w:rsidR="00A46DEE">
        <w:t xml:space="preserve"> to the </w:t>
      </w:r>
      <w:r w:rsidR="00E83311">
        <w:t>in</w:t>
      </w:r>
      <w:r w:rsidR="00A46DEE">
        <w:t>ternet.</w:t>
      </w:r>
    </w:p>
    <w:p w14:paraId="52F02DE7" w14:textId="5DBCAC34" w:rsidR="005F7E1E" w:rsidRDefault="00F531D1" w:rsidP="009444E8">
      <w:pPr>
        <w:pStyle w:val="SubStepAlpha"/>
      </w:pPr>
      <w:r>
        <w:t xml:space="preserve">Navigate to the </w:t>
      </w:r>
      <w:r w:rsidR="00E83311" w:rsidRPr="00E83311">
        <w:rPr>
          <w:b/>
          <w:bCs/>
        </w:rPr>
        <w:t>Coffee Shop</w:t>
      </w:r>
      <w:r>
        <w:t>.</w:t>
      </w:r>
      <w:r w:rsidR="009444E8">
        <w:t xml:space="preserve"> </w:t>
      </w:r>
      <w:r w:rsidR="00314B87" w:rsidRPr="00E83311">
        <w:t xml:space="preserve">How do clients connect to the </w:t>
      </w:r>
      <w:r w:rsidR="00E83311" w:rsidRPr="00E83311">
        <w:t>Coffee Shop</w:t>
      </w:r>
      <w:r w:rsidR="00314B87" w:rsidRPr="00E83311">
        <w:t xml:space="preserve"> network</w:t>
      </w:r>
      <w:r w:rsidRPr="00E83311">
        <w:t>?</w:t>
      </w:r>
    </w:p>
    <w:p w14:paraId="53C4B719" w14:textId="2CCB07A1" w:rsidR="00F82D63" w:rsidRPr="009444E8" w:rsidRDefault="00F82D63" w:rsidP="00F82D63">
      <w:pPr>
        <w:pStyle w:val="SubStepAlpha"/>
        <w:numPr>
          <w:ilvl w:val="0"/>
          <w:numId w:val="0"/>
        </w:numPr>
        <w:ind w:left="720"/>
      </w:pPr>
      <w:r>
        <w:t>Answer: Clients connect through WLAN.</w:t>
      </w:r>
    </w:p>
    <w:p w14:paraId="17168D7A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0B656290" w14:textId="4532C007" w:rsidR="005F7E1E" w:rsidRDefault="00314B87" w:rsidP="00B42E3E">
      <w:pPr>
        <w:pStyle w:val="BodyTextL50"/>
      </w:pPr>
      <w:r w:rsidRPr="009444E8">
        <w:t xml:space="preserve">What type of media is used to connect the café to the </w:t>
      </w:r>
      <w:r w:rsidR="00904B22">
        <w:t>i</w:t>
      </w:r>
      <w:r w:rsidRPr="009444E8">
        <w:t>nternet?</w:t>
      </w:r>
    </w:p>
    <w:p w14:paraId="3BCD897C" w14:textId="577E848D" w:rsidR="00F82D63" w:rsidRPr="009444E8" w:rsidRDefault="00F82D63" w:rsidP="00B42E3E">
      <w:pPr>
        <w:pStyle w:val="BodyTextL50"/>
      </w:pPr>
      <w:r>
        <w:t>Coaxial cable is used to connect the café to the internet.</w:t>
      </w:r>
    </w:p>
    <w:p w14:paraId="2D26F5E1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604C5C97" w14:textId="2A27278D" w:rsidR="009444E8" w:rsidRDefault="00F531D1" w:rsidP="00B42E3E">
      <w:pPr>
        <w:pStyle w:val="BodyTextL50"/>
      </w:pPr>
      <w:r w:rsidRPr="009444E8">
        <w:t>What devices are used to create th</w:t>
      </w:r>
      <w:r w:rsidR="00353670" w:rsidRPr="009444E8">
        <w:t xml:space="preserve">e </w:t>
      </w:r>
      <w:r w:rsidR="00483D40" w:rsidRPr="00483D40">
        <w:rPr>
          <w:b/>
          <w:bCs/>
        </w:rPr>
        <w:t>Coffee Shop</w:t>
      </w:r>
      <w:r w:rsidR="00353670" w:rsidRPr="009444E8">
        <w:t xml:space="preserve"> </w:t>
      </w:r>
      <w:r w:rsidRPr="009444E8">
        <w:t>network?</w:t>
      </w:r>
      <w:r w:rsidR="00483D40">
        <w:t xml:space="preserve"> </w:t>
      </w:r>
      <w:r w:rsidR="00483D40" w:rsidRPr="00483D40">
        <w:t xml:space="preserve">Click the </w:t>
      </w:r>
      <w:r w:rsidR="00483D40" w:rsidRPr="00483D40">
        <w:rPr>
          <w:b/>
          <w:bCs/>
        </w:rPr>
        <w:t>Wiring Cabinet</w:t>
      </w:r>
      <w:r w:rsidR="00483D40">
        <w:t xml:space="preserve"> to see additional devices.</w:t>
      </w:r>
    </w:p>
    <w:p w14:paraId="179868CE" w14:textId="7D094032" w:rsidR="00F82D63" w:rsidRPr="009444E8" w:rsidRDefault="00F82D63" w:rsidP="00B42E3E">
      <w:pPr>
        <w:pStyle w:val="BodyTextL50"/>
      </w:pPr>
      <w:r>
        <w:t>Answer: Access points (2), router, cable modem and WLAN controller.</w:t>
      </w:r>
    </w:p>
    <w:p w14:paraId="4344C7BD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62815CBE" w14:textId="3B250BD6" w:rsidR="009444E8" w:rsidRDefault="00483D40" w:rsidP="009444E8">
      <w:pPr>
        <w:pStyle w:val="SubStepAlpha"/>
      </w:pPr>
      <w:r>
        <w:t xml:space="preserve">Click each laptop in the </w:t>
      </w:r>
      <w:r w:rsidRPr="00483D40">
        <w:rPr>
          <w:b/>
          <w:bCs/>
        </w:rPr>
        <w:t>Coffee Shop</w:t>
      </w:r>
      <w:r>
        <w:t xml:space="preserve">. Click the </w:t>
      </w:r>
      <w:r w:rsidRPr="00483D40">
        <w:rPr>
          <w:b/>
          <w:bCs/>
        </w:rPr>
        <w:t>Config</w:t>
      </w:r>
      <w:r>
        <w:t xml:space="preserve"> tab, and then </w:t>
      </w:r>
      <w:r w:rsidRPr="00483D40">
        <w:rPr>
          <w:b/>
          <w:bCs/>
        </w:rPr>
        <w:t>Wireless0</w:t>
      </w:r>
      <w:r>
        <w:t xml:space="preserve"> under </w:t>
      </w:r>
      <w:r w:rsidRPr="00483D40">
        <w:rPr>
          <w:b/>
          <w:bCs/>
        </w:rPr>
        <w:t>INTERFACE</w:t>
      </w:r>
      <w:r w:rsidR="00044EB5" w:rsidRPr="009444E8">
        <w:t xml:space="preserve">. What </w:t>
      </w:r>
      <w:r>
        <w:t xml:space="preserve">IP </w:t>
      </w:r>
      <w:r w:rsidR="00044EB5" w:rsidRPr="009444E8">
        <w:t>addresses do they have?</w:t>
      </w:r>
    </w:p>
    <w:p w14:paraId="2EDEC0F0" w14:textId="07FEEDD1" w:rsidR="0036110E" w:rsidRDefault="0036110E" w:rsidP="0036110E">
      <w:pPr>
        <w:pStyle w:val="SubStepAlpha"/>
        <w:numPr>
          <w:ilvl w:val="0"/>
          <w:numId w:val="0"/>
        </w:numPr>
        <w:ind w:left="720"/>
      </w:pPr>
      <w:r>
        <w:t>Answer: 192.168.0.12. See image below:</w:t>
      </w:r>
    </w:p>
    <w:p w14:paraId="527D6124" w14:textId="5A57B4F0" w:rsidR="0036110E" w:rsidRPr="009444E8" w:rsidRDefault="0036110E" w:rsidP="0036110E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1C544C2" wp14:editId="466F2A3D">
            <wp:extent cx="6400800" cy="2856865"/>
            <wp:effectExtent l="0" t="0" r="0" b="635"/>
            <wp:docPr id="434252475" name="Picture 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52475" name="Picture 6" descr="A computer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EAD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13538B4" w14:textId="6C259692" w:rsidR="009444E8" w:rsidRDefault="005A562E" w:rsidP="002B4FA5">
      <w:pPr>
        <w:pStyle w:val="SubStepAlpha"/>
      </w:pPr>
      <w:r w:rsidRPr="009444E8">
        <w:t xml:space="preserve">Navigate to the </w:t>
      </w:r>
      <w:r w:rsidRPr="00483D40">
        <w:rPr>
          <w:b/>
          <w:bCs/>
        </w:rPr>
        <w:t>Home</w:t>
      </w:r>
      <w:r w:rsidR="00483D40">
        <w:t xml:space="preserve"> network</w:t>
      </w:r>
      <w:r w:rsidRPr="009444E8">
        <w:t xml:space="preserve">. </w:t>
      </w:r>
      <w:r w:rsidR="00483D40">
        <w:t>You will configure the network</w:t>
      </w:r>
      <w:r w:rsidRPr="009444E8">
        <w:t xml:space="preserve"> later in this activity.</w:t>
      </w:r>
      <w:r w:rsidR="009444E8">
        <w:t xml:space="preserve"> </w:t>
      </w:r>
      <w:r w:rsidR="00BB1FC3" w:rsidRPr="009444E8">
        <w:t xml:space="preserve">Investigate the devices </w:t>
      </w:r>
      <w:r w:rsidR="00483D40">
        <w:t>in the</w:t>
      </w:r>
      <w:r w:rsidR="00BB1FC3" w:rsidRPr="009444E8">
        <w:t xml:space="preserve"> network. </w:t>
      </w:r>
      <w:r w:rsidRPr="009444E8">
        <w:t xml:space="preserve">How </w:t>
      </w:r>
      <w:r w:rsidR="00483D40">
        <w:t>does</w:t>
      </w:r>
      <w:r w:rsidRPr="009444E8">
        <w:t xml:space="preserve"> the </w:t>
      </w:r>
      <w:r w:rsidR="00BB1FC3" w:rsidRPr="00483D40">
        <w:rPr>
          <w:b/>
          <w:bCs/>
        </w:rPr>
        <w:t>Home</w:t>
      </w:r>
      <w:r w:rsidRPr="009444E8">
        <w:t xml:space="preserve"> connect to the </w:t>
      </w:r>
      <w:r w:rsidRPr="00483D40">
        <w:rPr>
          <w:b/>
          <w:bCs/>
        </w:rPr>
        <w:t>ISP</w:t>
      </w:r>
      <w:r w:rsidRPr="009444E8">
        <w:t>?</w:t>
      </w:r>
    </w:p>
    <w:p w14:paraId="698CA2BE" w14:textId="26DA3C8F" w:rsidR="0036110E" w:rsidRDefault="0036110E" w:rsidP="0036110E">
      <w:pPr>
        <w:pStyle w:val="SubStepAlpha"/>
        <w:numPr>
          <w:ilvl w:val="0"/>
          <w:numId w:val="0"/>
        </w:numPr>
        <w:ind w:left="720"/>
      </w:pPr>
      <w:r>
        <w:t>Answer: The connection is done using a cable since there is a cable modem.</w:t>
      </w:r>
    </w:p>
    <w:p w14:paraId="23124598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73795D18" w14:textId="77777777" w:rsidR="009444E8" w:rsidRDefault="005A562E" w:rsidP="00B42E3E">
      <w:pPr>
        <w:pStyle w:val="BodyTextL50"/>
      </w:pPr>
      <w:r w:rsidRPr="009444E8">
        <w:t xml:space="preserve">What </w:t>
      </w:r>
      <w:r w:rsidR="002E475E" w:rsidRPr="009444E8">
        <w:t>devices require connectivity within the house?</w:t>
      </w:r>
    </w:p>
    <w:p w14:paraId="6F04F29D" w14:textId="3BBE189B" w:rsidR="0036110E" w:rsidRDefault="0036110E" w:rsidP="00B42E3E">
      <w:pPr>
        <w:pStyle w:val="BodyTextL50"/>
      </w:pPr>
      <w:r>
        <w:t>Answer: 1 home router, 2 wired PCs and 2 Laptops.</w:t>
      </w:r>
    </w:p>
    <w:p w14:paraId="273EA0F3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43AA6A54" w14:textId="52513D94" w:rsidR="00483D40" w:rsidRDefault="00483D40" w:rsidP="00CE4302">
      <w:pPr>
        <w:pStyle w:val="Heading2"/>
        <w:spacing w:before="120"/>
      </w:pPr>
      <w:r>
        <w:t>Implement Security Measures</w:t>
      </w:r>
    </w:p>
    <w:p w14:paraId="11B43BB2" w14:textId="1743F2C0" w:rsidR="00483D40" w:rsidRPr="00483D40" w:rsidRDefault="00483D40" w:rsidP="00483D40">
      <w:pPr>
        <w:pStyle w:val="BodyTextL25"/>
      </w:pPr>
      <w:r>
        <w:t xml:space="preserve">In this part, you configure wireless security for the smoke detector in the </w:t>
      </w:r>
      <w:r w:rsidRPr="00483D40">
        <w:rPr>
          <w:b/>
          <w:bCs/>
        </w:rPr>
        <w:t>Data Center</w:t>
      </w:r>
      <w:r>
        <w:t xml:space="preserve">, a virtual private network (VPN) in the </w:t>
      </w:r>
      <w:r w:rsidRPr="00483D40">
        <w:rPr>
          <w:b/>
          <w:bCs/>
        </w:rPr>
        <w:t>Coffee Shop</w:t>
      </w:r>
      <w:r>
        <w:t xml:space="preserve">, and two wireless networks in the </w:t>
      </w:r>
      <w:r w:rsidRPr="00483D40">
        <w:rPr>
          <w:b/>
          <w:bCs/>
        </w:rPr>
        <w:t>Home</w:t>
      </w:r>
      <w:r>
        <w:t>.</w:t>
      </w:r>
    </w:p>
    <w:p w14:paraId="73466997" w14:textId="615482D6" w:rsidR="002400F5" w:rsidRDefault="0074648B" w:rsidP="002B4FA5">
      <w:pPr>
        <w:pStyle w:val="Heading3"/>
      </w:pPr>
      <w:r w:rsidRPr="002C105F">
        <w:t xml:space="preserve">Configure an IoT </w:t>
      </w:r>
      <w:r w:rsidR="00152385">
        <w:t>smoke detector in the Data Center.</w:t>
      </w:r>
    </w:p>
    <w:p w14:paraId="0DDD593E" w14:textId="59E9243B" w:rsidR="00BC1A79" w:rsidRPr="002C105F" w:rsidRDefault="00CE4302" w:rsidP="002D3880">
      <w:pPr>
        <w:pStyle w:val="SubStepAlpha"/>
      </w:pPr>
      <w:r w:rsidRPr="002C105F">
        <w:t xml:space="preserve">Navigate back to the </w:t>
      </w:r>
      <w:r w:rsidRPr="00CF4733">
        <w:rPr>
          <w:b/>
          <w:bCs/>
        </w:rPr>
        <w:t xml:space="preserve">Data </w:t>
      </w:r>
      <w:r w:rsidR="00BB1FC3" w:rsidRPr="00CF4733">
        <w:rPr>
          <w:b/>
          <w:bCs/>
        </w:rPr>
        <w:t>C</w:t>
      </w:r>
      <w:r w:rsidRPr="00CF4733">
        <w:rPr>
          <w:b/>
          <w:bCs/>
        </w:rPr>
        <w:t>enter</w:t>
      </w:r>
      <w:r w:rsidRPr="002C105F">
        <w:t xml:space="preserve">. </w:t>
      </w:r>
      <w:r w:rsidR="00F85AD9" w:rsidRPr="002C105F">
        <w:t xml:space="preserve">Click the </w:t>
      </w:r>
      <w:r w:rsidR="00F85AD9" w:rsidRPr="00CF4733">
        <w:rPr>
          <w:b/>
          <w:bCs/>
        </w:rPr>
        <w:t>Smoke Detector</w:t>
      </w:r>
      <w:r w:rsidR="00F85AD9" w:rsidRPr="002C105F">
        <w:t xml:space="preserve"> </w:t>
      </w:r>
      <w:r w:rsidR="00CF4733">
        <w:t xml:space="preserve">on the wall in the </w:t>
      </w:r>
      <w:r w:rsidR="00CF4733" w:rsidRPr="00CF4733">
        <w:rPr>
          <w:b/>
          <w:bCs/>
        </w:rPr>
        <w:t>Data Center Server Room</w:t>
      </w:r>
      <w:r w:rsidR="00CF4733">
        <w:t xml:space="preserve">, and then click the </w:t>
      </w:r>
      <w:r w:rsidR="00CF4733" w:rsidRPr="00CF4733">
        <w:rPr>
          <w:b/>
          <w:bCs/>
        </w:rPr>
        <w:t>Config</w:t>
      </w:r>
      <w:r w:rsidR="00CF4733">
        <w:t xml:space="preserve"> tab. Complete the following configurations</w:t>
      </w:r>
      <w:r w:rsidR="00F85AD9" w:rsidRPr="002C105F">
        <w:t>:</w:t>
      </w:r>
      <w:r w:rsidR="00BC1A79" w:rsidRPr="002C105F">
        <w:t xml:space="preserve"> </w:t>
      </w:r>
    </w:p>
    <w:p w14:paraId="716A2642" w14:textId="3CF5A2DB" w:rsidR="00BC1A79" w:rsidRDefault="00BC1A79" w:rsidP="005B3D10">
      <w:pPr>
        <w:pStyle w:val="Bulletlevel1"/>
        <w:numPr>
          <w:ilvl w:val="0"/>
          <w:numId w:val="26"/>
        </w:numPr>
      </w:pPr>
      <w:r w:rsidRPr="007D23D2">
        <w:t xml:space="preserve">Modify the </w:t>
      </w:r>
      <w:r w:rsidR="00641C6F" w:rsidRPr="005B3D10">
        <w:rPr>
          <w:b/>
          <w:bCs/>
        </w:rPr>
        <w:t>D</w:t>
      </w:r>
      <w:r w:rsidRPr="005B3D10">
        <w:rPr>
          <w:b/>
          <w:bCs/>
        </w:rPr>
        <w:t xml:space="preserve">isplay </w:t>
      </w:r>
      <w:r w:rsidR="00641C6F" w:rsidRPr="005B3D10">
        <w:rPr>
          <w:b/>
          <w:bCs/>
        </w:rPr>
        <w:t>N</w:t>
      </w:r>
      <w:r w:rsidRPr="005B3D10">
        <w:rPr>
          <w:b/>
          <w:bCs/>
        </w:rPr>
        <w:t>ame</w:t>
      </w:r>
      <w:r w:rsidRPr="007D23D2">
        <w:t xml:space="preserve"> to </w:t>
      </w:r>
      <w:r w:rsidRPr="005B3D10">
        <w:rPr>
          <w:b/>
          <w:bCs/>
        </w:rPr>
        <w:t>Smoke Detector</w:t>
      </w:r>
      <w:r w:rsidR="005276EB" w:rsidRPr="005B3D10">
        <w:rPr>
          <w:b/>
          <w:bCs/>
        </w:rPr>
        <w:t>-DC1</w:t>
      </w:r>
      <w:r w:rsidRPr="007D23D2">
        <w:t xml:space="preserve">. </w:t>
      </w:r>
    </w:p>
    <w:p w14:paraId="4FFBAACC" w14:textId="3CC32E28" w:rsidR="0051697B" w:rsidRPr="007D23D2" w:rsidRDefault="00CF4733" w:rsidP="005B3D10">
      <w:pPr>
        <w:pStyle w:val="Bulletlevel1"/>
        <w:numPr>
          <w:ilvl w:val="0"/>
          <w:numId w:val="26"/>
        </w:numPr>
      </w:pPr>
      <w:r>
        <w:t xml:space="preserve">In the </w:t>
      </w:r>
      <w:r w:rsidRPr="005B3D10">
        <w:rPr>
          <w:b/>
          <w:bCs/>
        </w:rPr>
        <w:t>Gateway/DNS IPv4</w:t>
      </w:r>
      <w:r>
        <w:t xml:space="preserve"> section, e</w:t>
      </w:r>
      <w:r w:rsidR="0051697B">
        <w:t>nable DHCP.</w:t>
      </w:r>
    </w:p>
    <w:p w14:paraId="2EBC83C9" w14:textId="099A69A9" w:rsidR="00BC1A79" w:rsidRDefault="00CF4733" w:rsidP="005B3D10">
      <w:pPr>
        <w:pStyle w:val="Bulletlevel1"/>
        <w:numPr>
          <w:ilvl w:val="0"/>
          <w:numId w:val="26"/>
        </w:numPr>
      </w:pPr>
      <w:r>
        <w:t xml:space="preserve">In the </w:t>
      </w:r>
      <w:r w:rsidR="00F85AD9" w:rsidRPr="005B3D10">
        <w:rPr>
          <w:b/>
          <w:bCs/>
        </w:rPr>
        <w:t>IoT Server</w:t>
      </w:r>
      <w:r>
        <w:t xml:space="preserve"> section</w:t>
      </w:r>
      <w:r w:rsidR="00F85AD9" w:rsidRPr="007D23D2">
        <w:t>, m</w:t>
      </w:r>
      <w:r w:rsidR="00BC1A79" w:rsidRPr="007D23D2">
        <w:t xml:space="preserve">odify the </w:t>
      </w:r>
      <w:r w:rsidR="00BC1A79" w:rsidRPr="005B3D10">
        <w:rPr>
          <w:b/>
          <w:bCs/>
        </w:rPr>
        <w:t>Remote Server</w:t>
      </w:r>
      <w:r w:rsidR="00F85AD9" w:rsidRPr="007D23D2">
        <w:t xml:space="preserve"> to have the IP address</w:t>
      </w:r>
      <w:r w:rsidR="00BC1A79" w:rsidRPr="007D23D2">
        <w:t xml:space="preserve"> </w:t>
      </w:r>
      <w:r w:rsidR="00BC1A79" w:rsidRPr="005B3D10">
        <w:rPr>
          <w:b/>
          <w:bCs/>
        </w:rPr>
        <w:t>172.31.0.2</w:t>
      </w:r>
      <w:r w:rsidR="00904B22">
        <w:t>.</w:t>
      </w:r>
      <w:r>
        <w:t xml:space="preserve"> </w:t>
      </w:r>
      <w:r w:rsidR="00904B22">
        <w:t>T</w:t>
      </w:r>
      <w:r w:rsidR="00246D0B">
        <w:t>he u</w:t>
      </w:r>
      <w:r w:rsidR="00BC1A79" w:rsidRPr="007D23D2">
        <w:t>ser</w:t>
      </w:r>
      <w:r w:rsidR="003A7F1A">
        <w:t>n</w:t>
      </w:r>
      <w:r w:rsidR="00BC1A79" w:rsidRPr="007D23D2">
        <w:t xml:space="preserve">ame is </w:t>
      </w:r>
      <w:r w:rsidR="00BC1A79" w:rsidRPr="005B3D10">
        <w:rPr>
          <w:b/>
          <w:bCs/>
        </w:rPr>
        <w:t>admin</w:t>
      </w:r>
      <w:r w:rsidR="00BC1A79" w:rsidRPr="007D23D2">
        <w:t xml:space="preserve">, and the </w:t>
      </w:r>
      <w:r w:rsidR="00246D0B">
        <w:t>p</w:t>
      </w:r>
      <w:r w:rsidR="00BC1A79" w:rsidRPr="007D23D2">
        <w:t xml:space="preserve">assword is </w:t>
      </w:r>
      <w:proofErr w:type="spellStart"/>
      <w:r w:rsidR="00BC1A79" w:rsidRPr="005B3D10">
        <w:rPr>
          <w:b/>
          <w:bCs/>
        </w:rPr>
        <w:t>ciscorocks</w:t>
      </w:r>
      <w:proofErr w:type="spellEnd"/>
      <w:r w:rsidR="00BC1A79" w:rsidRPr="007D23D2">
        <w:t>.</w:t>
      </w:r>
    </w:p>
    <w:p w14:paraId="041A94D8" w14:textId="6F1CF8BA" w:rsidR="00A121BF" w:rsidRPr="007D23D2" w:rsidRDefault="00A121BF" w:rsidP="00A121BF">
      <w:pPr>
        <w:pStyle w:val="Bulletlevel1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457EE14B" wp14:editId="5986B5DF">
            <wp:extent cx="6400800" cy="5850890"/>
            <wp:effectExtent l="0" t="0" r="0" b="3810"/>
            <wp:docPr id="41412907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9072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7B51" w14:textId="5C904EFD" w:rsidR="007020CC" w:rsidRDefault="00CF4733" w:rsidP="0098713A">
      <w:pPr>
        <w:pStyle w:val="SubStepAlpha"/>
      </w:pPr>
      <w:r>
        <w:t>Click</w:t>
      </w:r>
      <w:r w:rsidR="00BC1A79" w:rsidRPr="007D23D2">
        <w:t xml:space="preserve"> </w:t>
      </w:r>
      <w:r w:rsidR="00BC1A79" w:rsidRPr="00CF4733">
        <w:rPr>
          <w:b/>
          <w:bCs/>
        </w:rPr>
        <w:t>Wireless0</w:t>
      </w:r>
      <w:r w:rsidR="00BC1A79" w:rsidRPr="007D23D2">
        <w:t xml:space="preserve"> </w:t>
      </w:r>
      <w:r>
        <w:t xml:space="preserve">under </w:t>
      </w:r>
      <w:r w:rsidRPr="00A4015C">
        <w:rPr>
          <w:b/>
          <w:bCs/>
        </w:rPr>
        <w:t>INTERFACE</w:t>
      </w:r>
      <w:r w:rsidR="00A4015C">
        <w:t xml:space="preserve"> and complete the </w:t>
      </w:r>
      <w:r w:rsidR="007020CC" w:rsidRPr="007D23D2">
        <w:t>following configurations:</w:t>
      </w:r>
    </w:p>
    <w:p w14:paraId="7809FC93" w14:textId="1F75E116" w:rsidR="007020CC" w:rsidRPr="00A4015C" w:rsidRDefault="00BC1A79" w:rsidP="005B3D10">
      <w:pPr>
        <w:pStyle w:val="Bulletlevel1"/>
        <w:numPr>
          <w:ilvl w:val="0"/>
          <w:numId w:val="27"/>
        </w:numPr>
      </w:pPr>
      <w:r w:rsidRPr="00A4015C">
        <w:t xml:space="preserve">Modify the </w:t>
      </w:r>
      <w:r w:rsidRPr="005B3D10">
        <w:rPr>
          <w:b/>
          <w:bCs/>
        </w:rPr>
        <w:t>SSID</w:t>
      </w:r>
      <w:r w:rsidRPr="00A4015C">
        <w:t xml:space="preserve"> to </w:t>
      </w:r>
      <w:r w:rsidRPr="005B3D10">
        <w:rPr>
          <w:b/>
          <w:bCs/>
        </w:rPr>
        <w:t>DC_WLAN</w:t>
      </w:r>
      <w:r w:rsidRPr="00A4015C">
        <w:t xml:space="preserve">. </w:t>
      </w:r>
    </w:p>
    <w:p w14:paraId="3F8C4C99" w14:textId="01713A1F" w:rsidR="00BC1A79" w:rsidRDefault="007020CC" w:rsidP="005B3D10">
      <w:pPr>
        <w:pStyle w:val="Bulletlevel1"/>
        <w:numPr>
          <w:ilvl w:val="0"/>
          <w:numId w:val="27"/>
        </w:numPr>
      </w:pPr>
      <w:r w:rsidRPr="00A4015C">
        <w:t>Change t</w:t>
      </w:r>
      <w:r w:rsidR="00BC1A79" w:rsidRPr="00A4015C">
        <w:t xml:space="preserve">he </w:t>
      </w:r>
      <w:r w:rsidR="00A4015C" w:rsidRPr="005B3D10">
        <w:rPr>
          <w:b/>
          <w:bCs/>
        </w:rPr>
        <w:t>Authentication</w:t>
      </w:r>
      <w:r w:rsidR="00BC1A79" w:rsidRPr="00A4015C">
        <w:t xml:space="preserve"> </w:t>
      </w:r>
      <w:r w:rsidRPr="00A4015C">
        <w:t xml:space="preserve">to </w:t>
      </w:r>
      <w:r w:rsidR="00BC1A79" w:rsidRPr="005B3D10">
        <w:rPr>
          <w:b/>
          <w:bCs/>
        </w:rPr>
        <w:t>WPA2-PSK</w:t>
      </w:r>
      <w:r w:rsidR="00BC1A79" w:rsidRPr="00A4015C">
        <w:t xml:space="preserve"> and </w:t>
      </w:r>
      <w:r w:rsidRPr="00A4015C">
        <w:t xml:space="preserve">set </w:t>
      </w:r>
      <w:r w:rsidR="00BC1A79" w:rsidRPr="00A4015C">
        <w:t xml:space="preserve">the </w:t>
      </w:r>
      <w:r w:rsidR="00BC1A79" w:rsidRPr="005B3D10">
        <w:rPr>
          <w:b/>
          <w:bCs/>
        </w:rPr>
        <w:t>PSK Pass Phrase</w:t>
      </w:r>
      <w:r w:rsidR="00BC1A79" w:rsidRPr="00A4015C">
        <w:t xml:space="preserve"> </w:t>
      </w:r>
      <w:r w:rsidRPr="00A4015C">
        <w:t xml:space="preserve">to </w:t>
      </w:r>
      <w:proofErr w:type="spellStart"/>
      <w:r w:rsidR="00BC1A79" w:rsidRPr="005B3D10">
        <w:rPr>
          <w:b/>
          <w:bCs/>
        </w:rPr>
        <w:t>ciscorocks</w:t>
      </w:r>
      <w:proofErr w:type="spellEnd"/>
      <w:r w:rsidR="00BC1A79" w:rsidRPr="00A4015C">
        <w:t xml:space="preserve">. </w:t>
      </w:r>
    </w:p>
    <w:p w14:paraId="4E33CA99" w14:textId="47B32A02" w:rsidR="00E5726D" w:rsidRPr="00A4015C" w:rsidRDefault="00E5726D" w:rsidP="00E5726D">
      <w:pPr>
        <w:pStyle w:val="Bulletlevel1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3F5F69B1" wp14:editId="6573A225">
            <wp:extent cx="6400800" cy="6052820"/>
            <wp:effectExtent l="0" t="0" r="0" b="5080"/>
            <wp:docPr id="15924562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56228" name="Picture 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FDE" w14:textId="0310A868" w:rsidR="00305C3B" w:rsidRDefault="00305C3B" w:rsidP="005B3D10">
      <w:pPr>
        <w:pStyle w:val="Bulletlevel1"/>
        <w:numPr>
          <w:ilvl w:val="0"/>
          <w:numId w:val="27"/>
        </w:numPr>
      </w:pPr>
      <w:r w:rsidRPr="00A4015C">
        <w:t xml:space="preserve">Return to </w:t>
      </w:r>
      <w:r w:rsidRPr="005B3D10">
        <w:rPr>
          <w:b/>
          <w:bCs/>
        </w:rPr>
        <w:t>Settings</w:t>
      </w:r>
      <w:r w:rsidR="00A4015C" w:rsidRPr="00A4015C">
        <w:t xml:space="preserve">. In the </w:t>
      </w:r>
      <w:r w:rsidR="00A4015C" w:rsidRPr="005B3D10">
        <w:rPr>
          <w:b/>
          <w:bCs/>
        </w:rPr>
        <w:t>IoT Server</w:t>
      </w:r>
      <w:r w:rsidR="00A4015C" w:rsidRPr="00A4015C">
        <w:t xml:space="preserve"> section, click </w:t>
      </w:r>
      <w:r w:rsidR="00A4015C" w:rsidRPr="005B3D10">
        <w:rPr>
          <w:b/>
          <w:bCs/>
        </w:rPr>
        <w:t>Connect</w:t>
      </w:r>
      <w:r w:rsidRPr="00A4015C">
        <w:t>.</w:t>
      </w:r>
      <w:r w:rsidR="00A4015C" w:rsidRPr="00A4015C">
        <w:t xml:space="preserve"> </w:t>
      </w:r>
      <w:r w:rsidR="005B3D10" w:rsidRPr="00A4015C">
        <w:t>The registration server will update the default gateway and IP address of the smoke detector through DHCP.</w:t>
      </w:r>
    </w:p>
    <w:p w14:paraId="3119518F" w14:textId="39840E0A" w:rsidR="005B3D10" w:rsidRDefault="005B3D10" w:rsidP="005B3D10">
      <w:pPr>
        <w:pStyle w:val="BodyTextL50"/>
        <w:ind w:left="1080"/>
      </w:pPr>
      <w:r w:rsidRPr="005B3D10">
        <w:rPr>
          <w:b/>
          <w:bCs/>
        </w:rPr>
        <w:t>Note</w:t>
      </w:r>
      <w:r>
        <w:t xml:space="preserve">: The </w:t>
      </w:r>
      <w:r w:rsidRPr="005B3D10">
        <w:rPr>
          <w:b/>
          <w:bCs/>
        </w:rPr>
        <w:t>Connect</w:t>
      </w:r>
      <w:r>
        <w:t xml:space="preserve"> button changes to </w:t>
      </w:r>
      <w:r w:rsidRPr="005B3D10">
        <w:rPr>
          <w:b/>
          <w:bCs/>
        </w:rPr>
        <w:t>Refresh</w:t>
      </w:r>
      <w:r>
        <w:t xml:space="preserve"> after you have successfully connected.</w:t>
      </w:r>
    </w:p>
    <w:p w14:paraId="6A3613A5" w14:textId="3BF8C8AD" w:rsidR="00152385" w:rsidRDefault="005B3D10" w:rsidP="0098713A">
      <w:pPr>
        <w:pStyle w:val="SubStepAlpha"/>
      </w:pPr>
      <w:r>
        <w:t xml:space="preserve">Close the </w:t>
      </w:r>
      <w:r w:rsidRPr="005B3D10">
        <w:rPr>
          <w:b/>
          <w:bCs/>
        </w:rPr>
        <w:t>Smoke Detector-DC1</w:t>
      </w:r>
      <w:r>
        <w:t xml:space="preserve">, and then click the laptop in the </w:t>
      </w:r>
      <w:r w:rsidRPr="005B3D10">
        <w:rPr>
          <w:b/>
          <w:bCs/>
        </w:rPr>
        <w:t>Data Center POP</w:t>
      </w:r>
      <w:r>
        <w:t xml:space="preserve">. If you closed the </w:t>
      </w:r>
      <w:r w:rsidRPr="00CC7A58">
        <w:rPr>
          <w:b/>
          <w:bCs/>
        </w:rPr>
        <w:t>Web Browser</w:t>
      </w:r>
      <w:r>
        <w:t xml:space="preserve"> previously, reopen it now an</w:t>
      </w:r>
      <w:r w:rsidR="00904B22">
        <w:t>d</w:t>
      </w:r>
      <w:r>
        <w:t xml:space="preserve"> </w:t>
      </w:r>
      <w:r w:rsidR="00CC7A58">
        <w:t xml:space="preserve">authenticate with the </w:t>
      </w:r>
      <w:r w:rsidR="00CC7A58" w:rsidRPr="00CC7A58">
        <w:rPr>
          <w:b/>
          <w:bCs/>
        </w:rPr>
        <w:t>IoT Server</w:t>
      </w:r>
      <w:r w:rsidR="00CC7A58">
        <w:t xml:space="preserve"> at </w:t>
      </w:r>
      <w:r w:rsidR="00CC7A58" w:rsidRPr="00CC7A58">
        <w:rPr>
          <w:b/>
          <w:bCs/>
        </w:rPr>
        <w:t>172.3.1.0.2</w:t>
      </w:r>
      <w:r w:rsidR="00CC7A58">
        <w:t xml:space="preserve"> with the username </w:t>
      </w:r>
      <w:r w:rsidR="00CC7A58" w:rsidRPr="00CC7A58">
        <w:rPr>
          <w:b/>
          <w:bCs/>
        </w:rPr>
        <w:t>admin</w:t>
      </w:r>
      <w:r w:rsidR="00CC7A58">
        <w:t xml:space="preserve"> and password </w:t>
      </w:r>
      <w:proofErr w:type="spellStart"/>
      <w:r w:rsidR="00CC7A58" w:rsidRPr="00CC7A58">
        <w:rPr>
          <w:b/>
          <w:bCs/>
        </w:rPr>
        <w:t>ciscorocks</w:t>
      </w:r>
      <w:proofErr w:type="spellEnd"/>
      <w:r w:rsidR="00CC7A58">
        <w:t xml:space="preserve">. </w:t>
      </w:r>
    </w:p>
    <w:p w14:paraId="0A2AADE5" w14:textId="074FAC50" w:rsidR="004C0961" w:rsidRDefault="004C0961" w:rsidP="004C0961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6922AE5" wp14:editId="028EB17E">
            <wp:extent cx="6400800" cy="5613400"/>
            <wp:effectExtent l="0" t="0" r="0" b="0"/>
            <wp:docPr id="20183697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970" name="Picture 10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0A25" w14:textId="03D42821" w:rsidR="002400F5" w:rsidRDefault="00152385" w:rsidP="0098713A">
      <w:pPr>
        <w:pStyle w:val="SubStepAlpha"/>
      </w:pPr>
      <w:r>
        <w:t xml:space="preserve">Notice the </w:t>
      </w:r>
      <w:r w:rsidRPr="00152385">
        <w:rPr>
          <w:b/>
          <w:bCs/>
        </w:rPr>
        <w:t>Smoke Detector-DC1</w:t>
      </w:r>
      <w:r>
        <w:t xml:space="preserve"> is now added to the list of IoT devices. </w:t>
      </w:r>
      <w:r w:rsidR="00357A08" w:rsidRPr="007D23D2">
        <w:t xml:space="preserve">Click </w:t>
      </w:r>
      <w:r w:rsidRPr="00152385">
        <w:rPr>
          <w:b/>
          <w:bCs/>
        </w:rPr>
        <w:t>Smoke Detector-DC1</w:t>
      </w:r>
      <w:r>
        <w:t xml:space="preserve"> </w:t>
      </w:r>
      <w:r w:rsidR="00357A08" w:rsidRPr="007D23D2">
        <w:t xml:space="preserve">in the Web browser. The </w:t>
      </w:r>
      <w:r w:rsidR="00357A08" w:rsidRPr="00152385">
        <w:rPr>
          <w:b/>
          <w:bCs/>
        </w:rPr>
        <w:t>Alarm</w:t>
      </w:r>
      <w:r w:rsidR="00357A08" w:rsidRPr="007D23D2">
        <w:t xml:space="preserve"> indicator should be red, </w:t>
      </w:r>
      <w:r w:rsidR="00904B22">
        <w:t>meaning that</w:t>
      </w:r>
      <w:r w:rsidR="00357A08" w:rsidRPr="007D23D2">
        <w:t xml:space="preserve"> the alarm is not activated.</w:t>
      </w:r>
    </w:p>
    <w:p w14:paraId="0C4D067E" w14:textId="2652F763" w:rsidR="004C0961" w:rsidRDefault="004C0961" w:rsidP="004C0961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7E966E9" wp14:editId="162FCE28">
            <wp:extent cx="6400800" cy="5137150"/>
            <wp:effectExtent l="0" t="0" r="0" b="6350"/>
            <wp:docPr id="50066814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8149" name="Picture 1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2788" w14:textId="39938870" w:rsidR="00A121BF" w:rsidRDefault="00A121BF" w:rsidP="00A121BF">
      <w:pPr>
        <w:pStyle w:val="SubStepAlpha"/>
        <w:numPr>
          <w:ilvl w:val="0"/>
          <w:numId w:val="0"/>
        </w:numPr>
        <w:ind w:left="720"/>
      </w:pPr>
    </w:p>
    <w:p w14:paraId="6BC28C78" w14:textId="24C479B5" w:rsidR="00B70125" w:rsidRDefault="0074648B" w:rsidP="00152385">
      <w:pPr>
        <w:pStyle w:val="Heading3"/>
      </w:pPr>
      <w:r w:rsidRPr="0074648B">
        <w:t xml:space="preserve">Create a VPN </w:t>
      </w:r>
      <w:r w:rsidR="00152385">
        <w:t xml:space="preserve">on a laptop in the Coffee Shop </w:t>
      </w:r>
      <w:r w:rsidRPr="0074648B">
        <w:t xml:space="preserve">to </w:t>
      </w:r>
      <w:r w:rsidR="00152385">
        <w:t>s</w:t>
      </w:r>
      <w:r w:rsidRPr="0074648B">
        <w:t xml:space="preserve">ecure </w:t>
      </w:r>
      <w:r w:rsidR="00152385">
        <w:t>t</w:t>
      </w:r>
      <w:r w:rsidRPr="0074648B">
        <w:t>raffic</w:t>
      </w:r>
      <w:r w:rsidR="00152385">
        <w:t>.</w:t>
      </w:r>
    </w:p>
    <w:p w14:paraId="4140E203" w14:textId="207DD2F2" w:rsidR="00857F90" w:rsidRDefault="00E776E8" w:rsidP="00152385">
      <w:pPr>
        <w:pStyle w:val="BodyTextL25"/>
      </w:pPr>
      <w:r w:rsidRPr="007D23D2">
        <w:t xml:space="preserve">Free </w:t>
      </w:r>
      <w:r w:rsidR="00152385" w:rsidRPr="007D23D2">
        <w:t>Wi-Fi</w:t>
      </w:r>
      <w:r w:rsidRPr="007D23D2">
        <w:t xml:space="preserve"> </w:t>
      </w:r>
      <w:r w:rsidR="00DE742C">
        <w:t xml:space="preserve">in businesses like </w:t>
      </w:r>
      <w:r w:rsidR="00904B22">
        <w:t xml:space="preserve">the </w:t>
      </w:r>
      <w:r w:rsidR="00DE742C">
        <w:t>coffee shop</w:t>
      </w:r>
      <w:r w:rsidRPr="007D23D2">
        <w:t xml:space="preserve"> is usually “open”, meaning that there is no privacy and traffic can be easily captured. </w:t>
      </w:r>
      <w:r w:rsidR="0031301F">
        <w:t>T</w:t>
      </w:r>
      <w:r w:rsidRPr="007D23D2">
        <w:t>o avoid that</w:t>
      </w:r>
      <w:r w:rsidR="00BB1FC3" w:rsidRPr="007D23D2">
        <w:t xml:space="preserve"> issue</w:t>
      </w:r>
      <w:r w:rsidRPr="007D23D2">
        <w:t xml:space="preserve">, </w:t>
      </w:r>
      <w:r w:rsidR="00A62291" w:rsidRPr="007D23D2">
        <w:t xml:space="preserve">you will use a VPN client on </w:t>
      </w:r>
      <w:r w:rsidR="00152385">
        <w:t>one of the</w:t>
      </w:r>
      <w:r w:rsidR="00A62291" w:rsidRPr="007D23D2">
        <w:t xml:space="preserve"> laptop</w:t>
      </w:r>
      <w:r w:rsidR="00152385">
        <w:t>s</w:t>
      </w:r>
      <w:r w:rsidR="00A62291" w:rsidRPr="007D23D2">
        <w:t xml:space="preserve"> to connect to </w:t>
      </w:r>
      <w:r w:rsidR="00E1117C">
        <w:t>a</w:t>
      </w:r>
      <w:r w:rsidR="00EC4E71">
        <w:t xml:space="preserve">n FTP </w:t>
      </w:r>
      <w:r w:rsidR="00A62291" w:rsidRPr="007D23D2">
        <w:t>server</w:t>
      </w:r>
      <w:r w:rsidR="00E1117C">
        <w:t xml:space="preserve"> in the Data Center. </w:t>
      </w:r>
      <w:r w:rsidR="0031301F">
        <w:t xml:space="preserve">The tunnel created by the VPN will encrypt any data transferred between the laptop and the server. </w:t>
      </w:r>
      <w:r w:rsidR="00E1117C" w:rsidRPr="00EC4E71">
        <w:t>The edge router in the Data Center is already configured for VPN.</w:t>
      </w:r>
    </w:p>
    <w:p w14:paraId="21EB18E7" w14:textId="16125E9D" w:rsidR="00BC3848" w:rsidRDefault="00DE742C" w:rsidP="002D3880">
      <w:pPr>
        <w:pStyle w:val="SubStepAlpha"/>
      </w:pPr>
      <w:r>
        <w:t xml:space="preserve">Navigate to the </w:t>
      </w:r>
      <w:r w:rsidRPr="00BC3848">
        <w:rPr>
          <w:b/>
          <w:bCs/>
        </w:rPr>
        <w:t>Coffee Shop</w:t>
      </w:r>
      <w:r>
        <w:t xml:space="preserve">, and then click the </w:t>
      </w:r>
      <w:r w:rsidRPr="00BC3848">
        <w:rPr>
          <w:b/>
          <w:bCs/>
        </w:rPr>
        <w:t>VPN Laptop</w:t>
      </w:r>
      <w:r w:rsidR="00BC3848">
        <w:t>.</w:t>
      </w:r>
    </w:p>
    <w:p w14:paraId="327BAF61" w14:textId="086EF36F" w:rsidR="00DE742C" w:rsidRDefault="00BC3848" w:rsidP="002D3880">
      <w:pPr>
        <w:pStyle w:val="SubStepAlpha"/>
      </w:pPr>
      <w:r>
        <w:t xml:space="preserve">Click </w:t>
      </w:r>
      <w:r w:rsidRPr="00BC3848">
        <w:rPr>
          <w:b/>
          <w:bCs/>
        </w:rPr>
        <w:t>Desktop</w:t>
      </w:r>
      <w:r>
        <w:t xml:space="preserve"> &gt; </w:t>
      </w:r>
      <w:r w:rsidRPr="00BC3848">
        <w:rPr>
          <w:b/>
          <w:bCs/>
        </w:rPr>
        <w:t>Command Prompt</w:t>
      </w:r>
      <w:r>
        <w:t xml:space="preserve"> and </w:t>
      </w:r>
      <w:r w:rsidR="008763A1">
        <w:t xml:space="preserve">enter the </w:t>
      </w:r>
      <w:r w:rsidR="008763A1" w:rsidRPr="00DE742C">
        <w:rPr>
          <w:b/>
          <w:bCs/>
        </w:rPr>
        <w:t>ipconfig</w:t>
      </w:r>
      <w:r w:rsidR="00904B22">
        <w:rPr>
          <w:b/>
          <w:bCs/>
        </w:rPr>
        <w:t xml:space="preserve"> </w:t>
      </w:r>
      <w:r w:rsidR="00904B22">
        <w:t>command</w:t>
      </w:r>
      <w:r w:rsidR="008763A1">
        <w:t>. What is the IP address assigned to this laptop?</w:t>
      </w:r>
    </w:p>
    <w:p w14:paraId="23801CC2" w14:textId="799BBF80" w:rsidR="004C0961" w:rsidRDefault="004C0961" w:rsidP="004C0961">
      <w:pPr>
        <w:pStyle w:val="SubStepAlpha"/>
        <w:numPr>
          <w:ilvl w:val="0"/>
          <w:numId w:val="0"/>
        </w:numPr>
        <w:ind w:left="720"/>
      </w:pPr>
      <w:r>
        <w:t>Answer: 192.168.0.12</w:t>
      </w:r>
    </w:p>
    <w:p w14:paraId="0E7A51F2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7342A232" w14:textId="46D3D97E" w:rsidR="00BC3848" w:rsidRDefault="00BC3848" w:rsidP="002D3880">
      <w:pPr>
        <w:pStyle w:val="SubStepAlpha"/>
      </w:pPr>
      <w:r>
        <w:t xml:space="preserve">To speed up convergence in Packet Tracer, ping the VPN server which is provided by the </w:t>
      </w:r>
      <w:r w:rsidRPr="00BC3848">
        <w:rPr>
          <w:b/>
          <w:bCs/>
        </w:rPr>
        <w:t>DC_Edge-Rtr1</w:t>
      </w:r>
      <w:r>
        <w:t xml:space="preserve"> at 10.0.0.2.</w:t>
      </w:r>
    </w:p>
    <w:p w14:paraId="391C385A" w14:textId="0A80E934" w:rsidR="00640FA7" w:rsidRPr="007D23D2" w:rsidRDefault="00BC3848" w:rsidP="0098713A">
      <w:pPr>
        <w:pStyle w:val="SubStepAlpha"/>
      </w:pPr>
      <w:r>
        <w:t xml:space="preserve">Close the </w:t>
      </w:r>
      <w:r w:rsidRPr="00BC3848">
        <w:rPr>
          <w:b/>
          <w:bCs/>
        </w:rPr>
        <w:t>Command Prompt</w:t>
      </w:r>
      <w:r>
        <w:t xml:space="preserve"> window, and then click </w:t>
      </w:r>
      <w:r w:rsidR="003F1DD9" w:rsidRPr="00BC3848">
        <w:rPr>
          <w:b/>
          <w:bCs/>
        </w:rPr>
        <w:t>VPN</w:t>
      </w:r>
      <w:r>
        <w:t>. E</w:t>
      </w:r>
      <w:r w:rsidR="00640FA7" w:rsidRPr="007D23D2">
        <w:t>nter the following configuration:</w:t>
      </w:r>
    </w:p>
    <w:p w14:paraId="036D8732" w14:textId="2A601552" w:rsidR="00E776E8" w:rsidRPr="007D23D2" w:rsidRDefault="00640FA7" w:rsidP="00BC3848">
      <w:pPr>
        <w:pStyle w:val="BodyTextL50"/>
      </w:pPr>
      <w:proofErr w:type="spellStart"/>
      <w:r w:rsidRPr="007D23D2">
        <w:t>GroupName</w:t>
      </w:r>
      <w:proofErr w:type="spellEnd"/>
      <w:r w:rsidRPr="007D23D2">
        <w:t xml:space="preserve">: </w:t>
      </w:r>
      <w:r w:rsidRPr="00BC3848">
        <w:rPr>
          <w:b/>
          <w:bCs/>
        </w:rPr>
        <w:t>REMOTE</w:t>
      </w:r>
    </w:p>
    <w:p w14:paraId="392D208B" w14:textId="29EB4842" w:rsidR="00640FA7" w:rsidRPr="007D23D2" w:rsidRDefault="00640FA7" w:rsidP="00BC3848">
      <w:pPr>
        <w:pStyle w:val="BodyTextL50"/>
      </w:pPr>
      <w:r w:rsidRPr="007D23D2">
        <w:lastRenderedPageBreak/>
        <w:t xml:space="preserve">Group Key: </w:t>
      </w:r>
      <w:r w:rsidRPr="00BC3848">
        <w:rPr>
          <w:b/>
          <w:bCs/>
        </w:rPr>
        <w:t>CISCO</w:t>
      </w:r>
    </w:p>
    <w:p w14:paraId="423FCC6A" w14:textId="7104D971" w:rsidR="00640FA7" w:rsidRDefault="00640FA7" w:rsidP="00BC3848">
      <w:pPr>
        <w:pStyle w:val="BodyTextL50"/>
      </w:pPr>
      <w:r w:rsidRPr="007D23D2">
        <w:t xml:space="preserve">Host IP (Server IP): </w:t>
      </w:r>
      <w:r w:rsidRPr="00BC3848">
        <w:rPr>
          <w:b/>
          <w:bCs/>
        </w:rPr>
        <w:t>10.0.0.2</w:t>
      </w:r>
    </w:p>
    <w:p w14:paraId="6216BB56" w14:textId="7E3123D6" w:rsidR="006D65B2" w:rsidRDefault="00FE29BB" w:rsidP="00BC3848">
      <w:pPr>
        <w:pStyle w:val="BodyTextL50"/>
      </w:pPr>
      <w:r>
        <w:t xml:space="preserve">Username: </w:t>
      </w:r>
      <w:r w:rsidRPr="00BC3848">
        <w:rPr>
          <w:b/>
          <w:bCs/>
        </w:rPr>
        <w:t>VPN</w:t>
      </w:r>
    </w:p>
    <w:p w14:paraId="3E38D456" w14:textId="707733C4" w:rsidR="00FE29BB" w:rsidRDefault="00FE29BB" w:rsidP="00BC3848">
      <w:pPr>
        <w:pStyle w:val="BodyTextL50"/>
        <w:rPr>
          <w:b/>
          <w:bCs/>
        </w:rPr>
      </w:pPr>
      <w:r>
        <w:t xml:space="preserve">Password: </w:t>
      </w:r>
      <w:proofErr w:type="spellStart"/>
      <w:r w:rsidRPr="00BC3848">
        <w:rPr>
          <w:b/>
          <w:bCs/>
        </w:rPr>
        <w:t>ciscorocks</w:t>
      </w:r>
      <w:proofErr w:type="spellEnd"/>
    </w:p>
    <w:p w14:paraId="3509B75D" w14:textId="1FF77298" w:rsidR="004C0961" w:rsidRPr="006D65B2" w:rsidRDefault="00F16919" w:rsidP="00BC3848">
      <w:pPr>
        <w:pStyle w:val="BodyTextL50"/>
      </w:pPr>
      <w:r>
        <w:rPr>
          <w:noProof/>
        </w:rPr>
        <w:drawing>
          <wp:inline distT="0" distB="0" distL="0" distR="0" wp14:anchorId="72F403DD" wp14:editId="2375C067">
            <wp:extent cx="6400800" cy="3177540"/>
            <wp:effectExtent l="0" t="0" r="0" b="0"/>
            <wp:docPr id="80193722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7229" name="Picture 13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786" w14:textId="10F86561" w:rsidR="00CA5CC6" w:rsidRDefault="00CD0135" w:rsidP="002B4FA5">
      <w:pPr>
        <w:pStyle w:val="SubStepAlpha"/>
      </w:pPr>
      <w:r>
        <w:t xml:space="preserve">Click </w:t>
      </w:r>
      <w:r w:rsidRPr="00CA5CC6">
        <w:rPr>
          <w:b/>
          <w:bCs/>
        </w:rPr>
        <w:t>Connect</w:t>
      </w:r>
      <w:r w:rsidR="00BC3848">
        <w:t>.</w:t>
      </w:r>
      <w:r w:rsidR="00CA5CC6">
        <w:t xml:space="preserve"> Click OK to the </w:t>
      </w:r>
      <w:r w:rsidR="00CA5CC6" w:rsidRPr="00CA5CC6">
        <w:rPr>
          <w:b/>
          <w:bCs/>
        </w:rPr>
        <w:t>VPN is connected</w:t>
      </w:r>
      <w:r w:rsidR="00CA5CC6">
        <w:t xml:space="preserve"> message. If you have any issues, be sure your configuration is correct and that you previously successfully pinged 10.0.0.2. The </w:t>
      </w:r>
      <w:r w:rsidR="00CA5CC6" w:rsidRPr="00CA5CC6">
        <w:rPr>
          <w:b/>
          <w:bCs/>
        </w:rPr>
        <w:t>VPN Configuration</w:t>
      </w:r>
      <w:r w:rsidR="00CA5CC6">
        <w:t xml:space="preserve"> window now displays the </w:t>
      </w:r>
      <w:r w:rsidR="00CA5CC6" w:rsidRPr="00CA5CC6">
        <w:rPr>
          <w:b/>
          <w:bCs/>
        </w:rPr>
        <w:t>Client IP</w:t>
      </w:r>
      <w:r w:rsidR="00CA5CC6">
        <w:t>. What is the IP address?</w:t>
      </w:r>
    </w:p>
    <w:p w14:paraId="2CA66351" w14:textId="03811CB7" w:rsidR="00F16919" w:rsidRDefault="00F16919" w:rsidP="00F16919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B374EE2" wp14:editId="2462C946">
            <wp:extent cx="6400800" cy="5146040"/>
            <wp:effectExtent l="0" t="0" r="0" b="0"/>
            <wp:docPr id="671241554" name="Picture 1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1554" name="Picture 14" descr="A computer screen 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AD83" w14:textId="150A755D" w:rsidR="00F16919" w:rsidRDefault="00F16919" w:rsidP="00F16919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D45393E" wp14:editId="0312CDE5">
            <wp:extent cx="6400800" cy="1522095"/>
            <wp:effectExtent l="0" t="0" r="0" b="1905"/>
            <wp:docPr id="75440236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02367" name="Picture 16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EFEB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69D990B6" w14:textId="77777777" w:rsidR="00CA5CC6" w:rsidRDefault="00CA5CC6" w:rsidP="00CA5CC6">
      <w:pPr>
        <w:pStyle w:val="SubStepAlpha"/>
      </w:pPr>
      <w:r>
        <w:t xml:space="preserve">Navigate to the </w:t>
      </w:r>
      <w:r w:rsidRPr="00CA5CC6">
        <w:rPr>
          <w:b/>
          <w:bCs/>
        </w:rPr>
        <w:t>Data Center</w:t>
      </w:r>
      <w:r>
        <w:t xml:space="preserve">, and then click </w:t>
      </w:r>
      <w:r w:rsidRPr="00CA5CC6">
        <w:rPr>
          <w:b/>
          <w:bCs/>
        </w:rPr>
        <w:t>Data Center POP</w:t>
      </w:r>
      <w:r>
        <w:t xml:space="preserve"> &gt; </w:t>
      </w:r>
      <w:r w:rsidR="00D76CF1" w:rsidRPr="00CA5CC6">
        <w:rPr>
          <w:b/>
          <w:bCs/>
        </w:rPr>
        <w:t>DC_Edge-Rtr1</w:t>
      </w:r>
      <w:r>
        <w:t xml:space="preserve">. </w:t>
      </w:r>
    </w:p>
    <w:p w14:paraId="47A1E575" w14:textId="262BA82E" w:rsidR="00D76CF1" w:rsidRDefault="00CA5CC6" w:rsidP="00CA5CC6">
      <w:pPr>
        <w:pStyle w:val="SubStepAlpha"/>
      </w:pPr>
      <w:r>
        <w:t xml:space="preserve">Click the </w:t>
      </w:r>
      <w:r w:rsidR="00D76CF1" w:rsidRPr="00CA5CC6">
        <w:rPr>
          <w:b/>
          <w:bCs/>
        </w:rPr>
        <w:t>CLI</w:t>
      </w:r>
      <w:r>
        <w:t xml:space="preserve"> tab. In privileged EXEC mode,</w:t>
      </w:r>
      <w:r w:rsidR="00D76CF1">
        <w:t xml:space="preserve"> enter the </w:t>
      </w:r>
      <w:r w:rsidR="00D76CF1" w:rsidRPr="00CA5CC6">
        <w:rPr>
          <w:b/>
          <w:bCs/>
        </w:rPr>
        <w:t xml:space="preserve">show crypto </w:t>
      </w:r>
      <w:proofErr w:type="spellStart"/>
      <w:r w:rsidR="00D76CF1" w:rsidRPr="00CA5CC6">
        <w:rPr>
          <w:b/>
          <w:bCs/>
        </w:rPr>
        <w:t>isakmp</w:t>
      </w:r>
      <w:proofErr w:type="spellEnd"/>
      <w:r w:rsidR="00D76CF1" w:rsidRPr="00CA5CC6">
        <w:rPr>
          <w:b/>
          <w:bCs/>
        </w:rPr>
        <w:t xml:space="preserve"> </w:t>
      </w:r>
      <w:proofErr w:type="spellStart"/>
      <w:r w:rsidR="00D76CF1" w:rsidRPr="00CA5CC6">
        <w:rPr>
          <w:b/>
          <w:bCs/>
        </w:rPr>
        <w:t>sa</w:t>
      </w:r>
      <w:proofErr w:type="spellEnd"/>
      <w:r>
        <w:t xml:space="preserve"> </w:t>
      </w:r>
      <w:r w:rsidR="00904B22">
        <w:t>comman</w:t>
      </w:r>
      <w:r w:rsidR="00904B22" w:rsidRPr="00CA5CC6">
        <w:t>d</w:t>
      </w:r>
      <w:r w:rsidR="00904B22">
        <w:t xml:space="preserve"> </w:t>
      </w:r>
      <w:r>
        <w:t xml:space="preserve">to </w:t>
      </w:r>
      <w:r w:rsidR="00D76CF1">
        <w:t>display active IPsec security associations. What status is listed in the output of the command?</w:t>
      </w:r>
    </w:p>
    <w:p w14:paraId="32930A72" w14:textId="471526F4" w:rsidR="00F16919" w:rsidRDefault="00F16919" w:rsidP="00F16919">
      <w:pPr>
        <w:pStyle w:val="SubStepAlpha"/>
        <w:numPr>
          <w:ilvl w:val="0"/>
          <w:numId w:val="0"/>
        </w:numPr>
        <w:ind w:left="720"/>
      </w:pPr>
      <w:r>
        <w:t>Answer: ACTIVE</w:t>
      </w:r>
    </w:p>
    <w:p w14:paraId="5AEFF2E1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17D7F9E2" w14:textId="17D0F4D6" w:rsidR="00D129DA" w:rsidRDefault="00D76CF1" w:rsidP="009D55AD">
      <w:pPr>
        <w:pStyle w:val="BodyTextL50"/>
      </w:pPr>
      <w:r>
        <w:lastRenderedPageBreak/>
        <w:t>What destination</w:t>
      </w:r>
      <w:r w:rsidR="00DE1CAC">
        <w:t xml:space="preserve"> IP</w:t>
      </w:r>
      <w:r>
        <w:t xml:space="preserve"> </w:t>
      </w:r>
      <w:r w:rsidRPr="00D129DA">
        <w:t>address</w:t>
      </w:r>
      <w:r>
        <w:t xml:space="preserve"> is listed in the output?</w:t>
      </w:r>
      <w:r w:rsidR="00D129DA">
        <w:t xml:space="preserve"> Can you determine to which device this IP address belongs?</w:t>
      </w:r>
    </w:p>
    <w:p w14:paraId="666D94E3" w14:textId="5BCC4739" w:rsidR="00557BCA" w:rsidRDefault="00557BCA" w:rsidP="009D55AD">
      <w:pPr>
        <w:pStyle w:val="BodyTextL50"/>
      </w:pPr>
      <w:r>
        <w:t>Answer: 10.1.0.11. This IP belongs to the Coffee shop router.</w:t>
      </w:r>
    </w:p>
    <w:p w14:paraId="76DA4315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73AC1BC" w14:textId="2346E4B0" w:rsidR="00755511" w:rsidRDefault="009431FE" w:rsidP="00CA5CC6">
      <w:pPr>
        <w:pStyle w:val="SubStepAlpha"/>
      </w:pPr>
      <w:r>
        <w:t xml:space="preserve">To test the VPN, </w:t>
      </w:r>
      <w:r w:rsidR="00D129DA">
        <w:t xml:space="preserve">return to the </w:t>
      </w:r>
      <w:r w:rsidR="00D129DA" w:rsidRPr="00DD3376">
        <w:rPr>
          <w:b/>
          <w:bCs/>
        </w:rPr>
        <w:t>VPN Laptop</w:t>
      </w:r>
      <w:r w:rsidR="00D129DA">
        <w:t xml:space="preserve">. In the </w:t>
      </w:r>
      <w:r w:rsidR="00D129DA" w:rsidRPr="00DD3376">
        <w:rPr>
          <w:b/>
          <w:bCs/>
        </w:rPr>
        <w:t>Command Prompt</w:t>
      </w:r>
      <w:r w:rsidR="00D129DA">
        <w:t xml:space="preserve"> window, enter the </w:t>
      </w:r>
      <w:r w:rsidR="00D129DA" w:rsidRPr="00D129DA">
        <w:rPr>
          <w:b/>
          <w:bCs/>
        </w:rPr>
        <w:t>ftp 172.19.0.3</w:t>
      </w:r>
      <w:r w:rsidR="00D129DA">
        <w:t xml:space="preserve"> </w:t>
      </w:r>
      <w:r w:rsidR="00904B22">
        <w:t xml:space="preserve">command </w:t>
      </w:r>
      <w:r w:rsidR="00D129DA">
        <w:t xml:space="preserve">to connect </w:t>
      </w:r>
      <w:r>
        <w:t xml:space="preserve">to </w:t>
      </w:r>
      <w:r w:rsidR="00EC4E71">
        <w:t xml:space="preserve">the FTP server in the </w:t>
      </w:r>
      <w:r w:rsidR="00EC4E71" w:rsidRPr="00D129DA">
        <w:rPr>
          <w:b/>
          <w:bCs/>
        </w:rPr>
        <w:t>Data Center</w:t>
      </w:r>
      <w:r w:rsidR="006B688D">
        <w:t>.</w:t>
      </w:r>
      <w:r w:rsidR="00D129DA">
        <w:t xml:space="preserve"> When prompted, enter the username </w:t>
      </w:r>
      <w:r w:rsidR="00B56560">
        <w:rPr>
          <w:b/>
          <w:bCs/>
        </w:rPr>
        <w:t>remote</w:t>
      </w:r>
      <w:r w:rsidR="00B56560">
        <w:t xml:space="preserve"> and the password </w:t>
      </w:r>
      <w:proofErr w:type="spellStart"/>
      <w:r w:rsidR="00B56560">
        <w:rPr>
          <w:b/>
          <w:bCs/>
        </w:rPr>
        <w:t>ciscorocks</w:t>
      </w:r>
      <w:proofErr w:type="spellEnd"/>
      <w:r w:rsidR="00B56560" w:rsidRPr="00B56560">
        <w:t xml:space="preserve">. </w:t>
      </w:r>
    </w:p>
    <w:p w14:paraId="098F5FE1" w14:textId="745DA497" w:rsidR="00D129DA" w:rsidRDefault="00D129DA" w:rsidP="00D129DA">
      <w:pPr>
        <w:pStyle w:val="BodyTextL50"/>
      </w:pPr>
      <w:r w:rsidRPr="00D129DA">
        <w:rPr>
          <w:b/>
          <w:bCs/>
        </w:rPr>
        <w:t>Note</w:t>
      </w:r>
      <w:r>
        <w:t>: If the connection fails, verify that the VPN is still connected.</w:t>
      </w:r>
    </w:p>
    <w:p w14:paraId="3BE68F34" w14:textId="09499D50" w:rsidR="00B56560" w:rsidRDefault="00B56560" w:rsidP="00B56560">
      <w:pPr>
        <w:pStyle w:val="CMD"/>
      </w:pPr>
      <w:r>
        <w:t xml:space="preserve">C:\&gt; </w:t>
      </w:r>
      <w:r w:rsidRPr="00B56560">
        <w:rPr>
          <w:b/>
          <w:bCs/>
        </w:rPr>
        <w:t>ftp 172.19.0.3</w:t>
      </w:r>
    </w:p>
    <w:p w14:paraId="171091BD" w14:textId="77777777" w:rsidR="00B56560" w:rsidRDefault="00B56560" w:rsidP="00B56560">
      <w:pPr>
        <w:pStyle w:val="CMDOutput"/>
      </w:pPr>
      <w:r>
        <w:t>Trying to connect...172.19.0.3</w:t>
      </w:r>
    </w:p>
    <w:p w14:paraId="71B3BCF3" w14:textId="77777777" w:rsidR="00B56560" w:rsidRDefault="00B56560" w:rsidP="00B56560">
      <w:pPr>
        <w:pStyle w:val="CMDOutput"/>
      </w:pPr>
      <w:r>
        <w:t>Connected to 172.19.0.3</w:t>
      </w:r>
    </w:p>
    <w:p w14:paraId="1764A673" w14:textId="77777777" w:rsidR="00B56560" w:rsidRDefault="00B56560" w:rsidP="00B56560">
      <w:pPr>
        <w:pStyle w:val="CMDOutput"/>
      </w:pPr>
      <w:r>
        <w:t>220- Welcome to PT Ftp server</w:t>
      </w:r>
    </w:p>
    <w:p w14:paraId="0B523A1C" w14:textId="4052D8A7" w:rsidR="00B56560" w:rsidRDefault="00B56560" w:rsidP="00B56560">
      <w:pPr>
        <w:pStyle w:val="CMDOutput"/>
      </w:pPr>
      <w:r>
        <w:t xml:space="preserve">Username: </w:t>
      </w:r>
      <w:r w:rsidRPr="00B56560">
        <w:rPr>
          <w:b/>
          <w:bCs/>
        </w:rPr>
        <w:t>remote</w:t>
      </w:r>
    </w:p>
    <w:p w14:paraId="6C8BFDB7" w14:textId="77777777" w:rsidR="00B56560" w:rsidRDefault="00B56560" w:rsidP="00B56560">
      <w:pPr>
        <w:pStyle w:val="CMDOutput"/>
      </w:pPr>
      <w:r>
        <w:t>331- Username ok, need password</w:t>
      </w:r>
    </w:p>
    <w:p w14:paraId="51914280" w14:textId="45A404A4" w:rsidR="00B56560" w:rsidRDefault="00B56560" w:rsidP="00B56560">
      <w:pPr>
        <w:pStyle w:val="CMDOutput"/>
      </w:pPr>
      <w:r>
        <w:t xml:space="preserve">Password: </w:t>
      </w:r>
      <w:proofErr w:type="spellStart"/>
      <w:r w:rsidRPr="00B56560">
        <w:rPr>
          <w:b/>
          <w:bCs/>
        </w:rPr>
        <w:t>ciscorocks</w:t>
      </w:r>
      <w:proofErr w:type="spellEnd"/>
    </w:p>
    <w:p w14:paraId="4CB10D6E" w14:textId="77777777" w:rsidR="00B56560" w:rsidRDefault="00B56560" w:rsidP="00B56560">
      <w:pPr>
        <w:pStyle w:val="CMDOutput"/>
      </w:pPr>
      <w:r>
        <w:t>230- Logged in</w:t>
      </w:r>
    </w:p>
    <w:p w14:paraId="3F5D0223" w14:textId="77777777" w:rsidR="00B56560" w:rsidRDefault="00B56560" w:rsidP="00B56560">
      <w:pPr>
        <w:pStyle w:val="CMDOutput"/>
      </w:pPr>
      <w:r>
        <w:t xml:space="preserve">(passive mode </w:t>
      </w:r>
      <w:proofErr w:type="gramStart"/>
      <w:r>
        <w:t>On</w:t>
      </w:r>
      <w:proofErr w:type="gramEnd"/>
      <w:r>
        <w:t>)</w:t>
      </w:r>
    </w:p>
    <w:p w14:paraId="47802DB8" w14:textId="6E27D600" w:rsidR="00B56560" w:rsidRDefault="00B56560" w:rsidP="00B56560">
      <w:pPr>
        <w:pStyle w:val="CMDOutput"/>
      </w:pPr>
      <w:r>
        <w:t>ftp&gt;</w:t>
      </w:r>
    </w:p>
    <w:p w14:paraId="3481EB6B" w14:textId="37793760" w:rsidR="00557BCA" w:rsidRDefault="00557BCA" w:rsidP="00B56560">
      <w:pPr>
        <w:pStyle w:val="CMDOutput"/>
      </w:pPr>
      <w:r>
        <w:rPr>
          <w:noProof/>
        </w:rPr>
        <w:lastRenderedPageBreak/>
        <w:drawing>
          <wp:inline distT="0" distB="0" distL="0" distR="0" wp14:anchorId="404E3D1C" wp14:editId="0A7A9AA0">
            <wp:extent cx="6400800" cy="7566660"/>
            <wp:effectExtent l="0" t="0" r="0" b="2540"/>
            <wp:docPr id="76640932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9325" name="Picture 17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C2BF" w14:textId="099E0267" w:rsidR="00D129DA" w:rsidRDefault="00B56560" w:rsidP="00CA5CC6">
      <w:pPr>
        <w:pStyle w:val="SubStepAlpha"/>
      </w:pPr>
      <w:r>
        <w:t xml:space="preserve">At the </w:t>
      </w:r>
      <w:r w:rsidRPr="00B56560">
        <w:rPr>
          <w:b/>
          <w:bCs/>
        </w:rPr>
        <w:t>ftp&gt;</w:t>
      </w:r>
      <w:r>
        <w:t xml:space="preserve"> prompt enter the </w:t>
      </w:r>
      <w:proofErr w:type="spellStart"/>
      <w:r w:rsidRPr="00B56560">
        <w:rPr>
          <w:b/>
          <w:bCs/>
        </w:rPr>
        <w:t>dir</w:t>
      </w:r>
      <w:proofErr w:type="spellEnd"/>
      <w:r>
        <w:t xml:space="preserve"> command to view the contents of the FTP server. What is the name of the file listed?</w:t>
      </w:r>
    </w:p>
    <w:p w14:paraId="0EEB53AB" w14:textId="7E7D31B8" w:rsidR="00557BCA" w:rsidRDefault="00557BCA" w:rsidP="00557BCA">
      <w:pPr>
        <w:pStyle w:val="SubStepAlpha"/>
        <w:numPr>
          <w:ilvl w:val="0"/>
          <w:numId w:val="0"/>
        </w:numPr>
        <w:ind w:left="720"/>
      </w:pPr>
      <w:r>
        <w:t>Answer: PTsecurity.txt</w:t>
      </w:r>
    </w:p>
    <w:p w14:paraId="1F74E725" w14:textId="77777777" w:rsidR="00487CFC" w:rsidRPr="00487CFC" w:rsidRDefault="00487CFC" w:rsidP="00487CFC">
      <w:pPr>
        <w:pStyle w:val="AnswerLineL50"/>
      </w:pPr>
      <w:r w:rsidRPr="00487CFC">
        <w:lastRenderedPageBreak/>
        <w:t>Type your answers here.</w:t>
      </w:r>
    </w:p>
    <w:p w14:paraId="33BDF37B" w14:textId="71BFF8F2" w:rsidR="00B56560" w:rsidRDefault="00B56560" w:rsidP="00CA5CC6">
      <w:pPr>
        <w:pStyle w:val="SubStepAlpha"/>
      </w:pPr>
      <w:r>
        <w:t xml:space="preserve">Enter the </w:t>
      </w:r>
      <w:r w:rsidRPr="00B56560">
        <w:rPr>
          <w:b/>
          <w:bCs/>
        </w:rPr>
        <w:t>get</w:t>
      </w:r>
      <w:r>
        <w:t xml:space="preserve"> </w:t>
      </w:r>
      <w:r w:rsidRPr="00B56560">
        <w:rPr>
          <w:i/>
          <w:iCs/>
        </w:rPr>
        <w:t>filename</w:t>
      </w:r>
      <w:r>
        <w:t xml:space="preserve"> command replacing </w:t>
      </w:r>
      <w:r w:rsidRPr="00B56560">
        <w:rPr>
          <w:i/>
          <w:iCs/>
        </w:rPr>
        <w:t>filename</w:t>
      </w:r>
      <w:r>
        <w:t xml:space="preserve"> with the name of the file to download to the laptop.</w:t>
      </w:r>
    </w:p>
    <w:p w14:paraId="4CD6E9EE" w14:textId="02C66F9C" w:rsidR="00557BCA" w:rsidRDefault="00557BCA" w:rsidP="00557BCA">
      <w:pPr>
        <w:pStyle w:val="SubStepAlpha"/>
        <w:numPr>
          <w:ilvl w:val="0"/>
          <w:numId w:val="0"/>
        </w:numPr>
        <w:ind w:left="720"/>
      </w:pPr>
      <w:r>
        <w:t xml:space="preserve">Answer: </w:t>
      </w:r>
    </w:p>
    <w:p w14:paraId="51FFA1CE" w14:textId="32441B83" w:rsidR="00557BCA" w:rsidRDefault="00557BCA" w:rsidP="00557BC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9E03D50" wp14:editId="72D2386A">
            <wp:extent cx="3822700" cy="1981200"/>
            <wp:effectExtent l="0" t="0" r="0" b="0"/>
            <wp:docPr id="1035008293" name="Picture 18" descr="A computer screen shot of a computer secur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08293" name="Picture 18" descr="A computer screen shot of a computer security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664" w14:textId="141CE034" w:rsidR="00B56560" w:rsidRDefault="00B56560" w:rsidP="00CA5CC6">
      <w:pPr>
        <w:pStyle w:val="SubStepAlpha"/>
      </w:pPr>
      <w:r>
        <w:t xml:space="preserve">Enter the </w:t>
      </w:r>
      <w:r w:rsidRPr="00B56560">
        <w:rPr>
          <w:b/>
          <w:bCs/>
        </w:rPr>
        <w:t>quit</w:t>
      </w:r>
      <w:r>
        <w:t xml:space="preserve"> command to exit your FTP session. </w:t>
      </w:r>
    </w:p>
    <w:p w14:paraId="6DCA48BC" w14:textId="77777777" w:rsidR="00076873" w:rsidRDefault="00B56560" w:rsidP="00CA5CC6">
      <w:pPr>
        <w:pStyle w:val="SubStepAlpha"/>
      </w:pPr>
      <w:r w:rsidRPr="00B56560">
        <w:t>To view the contents of the file,</w:t>
      </w:r>
      <w:r>
        <w:t xml:space="preserve"> close the </w:t>
      </w:r>
      <w:r w:rsidRPr="00076873">
        <w:rPr>
          <w:b/>
          <w:bCs/>
        </w:rPr>
        <w:t>Command</w:t>
      </w:r>
      <w:r w:rsidR="00076873" w:rsidRPr="00076873">
        <w:rPr>
          <w:b/>
          <w:bCs/>
        </w:rPr>
        <w:t xml:space="preserve"> Prompt</w:t>
      </w:r>
      <w:r w:rsidR="00076873">
        <w:t xml:space="preserve"> window and</w:t>
      </w:r>
      <w:r w:rsidRPr="00B56560">
        <w:t xml:space="preserve"> open the </w:t>
      </w:r>
      <w:r w:rsidRPr="00076873">
        <w:rPr>
          <w:b/>
          <w:bCs/>
        </w:rPr>
        <w:t>Text Editor</w:t>
      </w:r>
      <w:r w:rsidR="00076873">
        <w:t xml:space="preserve">. </w:t>
      </w:r>
    </w:p>
    <w:p w14:paraId="751DAB0B" w14:textId="0E37ADF9" w:rsidR="00076873" w:rsidRDefault="00076873" w:rsidP="00CA5CC6">
      <w:pPr>
        <w:pStyle w:val="SubStepAlpha"/>
      </w:pPr>
      <w:r>
        <w:t xml:space="preserve">Click the </w:t>
      </w:r>
      <w:r w:rsidRPr="00076873">
        <w:rPr>
          <w:b/>
          <w:bCs/>
        </w:rPr>
        <w:t>File</w:t>
      </w:r>
      <w:r>
        <w:t xml:space="preserve"> &gt; </w:t>
      </w:r>
      <w:r w:rsidRPr="00076873">
        <w:rPr>
          <w:b/>
          <w:bCs/>
        </w:rPr>
        <w:t>Open</w:t>
      </w:r>
      <w:r>
        <w:t xml:space="preserve">. Click the downloaded file and then click </w:t>
      </w:r>
      <w:r w:rsidRPr="00076873">
        <w:rPr>
          <w:b/>
          <w:bCs/>
        </w:rPr>
        <w:t>Open</w:t>
      </w:r>
      <w:r>
        <w:t xml:space="preserve">. What is the first word in the message? </w:t>
      </w:r>
    </w:p>
    <w:p w14:paraId="5DFD47DE" w14:textId="1ACD6DBE" w:rsidR="00557BCA" w:rsidRDefault="00557BCA" w:rsidP="00557BCA">
      <w:pPr>
        <w:pStyle w:val="SubStepAlpha"/>
        <w:numPr>
          <w:ilvl w:val="0"/>
          <w:numId w:val="0"/>
        </w:numPr>
        <w:ind w:left="720"/>
      </w:pPr>
      <w:r>
        <w:t>Answer: Congratulations</w:t>
      </w:r>
    </w:p>
    <w:p w14:paraId="60E44482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2D1DB5F" w14:textId="544B04E8" w:rsidR="00B56560" w:rsidRDefault="00076873" w:rsidP="00CA5CC6">
      <w:pPr>
        <w:pStyle w:val="SubStepAlpha"/>
      </w:pPr>
      <w:r>
        <w:t xml:space="preserve">In the </w:t>
      </w:r>
      <w:r w:rsidRPr="002B4FA5">
        <w:rPr>
          <w:b/>
          <w:bCs/>
        </w:rPr>
        <w:t>Coffee Shop</w:t>
      </w:r>
      <w:r>
        <w:t xml:space="preserve">, click the other laptop, and then click </w:t>
      </w:r>
      <w:r w:rsidRPr="002B4FA5">
        <w:rPr>
          <w:b/>
          <w:bCs/>
        </w:rPr>
        <w:t>Desktop</w:t>
      </w:r>
      <w:r>
        <w:t xml:space="preserve"> &gt; </w:t>
      </w:r>
      <w:r w:rsidRPr="002B4FA5">
        <w:rPr>
          <w:b/>
          <w:bCs/>
        </w:rPr>
        <w:t>Command Prompt</w:t>
      </w:r>
      <w:r>
        <w:t xml:space="preserve">. Attempt to ping the FTP server at 172.19.0.3. Was it successful? Why or why not? </w:t>
      </w:r>
    </w:p>
    <w:p w14:paraId="6EDB48F2" w14:textId="46E8097C" w:rsidR="008542D3" w:rsidRDefault="008542D3" w:rsidP="008542D3">
      <w:pPr>
        <w:pStyle w:val="SubStepAlpha"/>
        <w:numPr>
          <w:ilvl w:val="0"/>
          <w:numId w:val="0"/>
        </w:numPr>
        <w:ind w:left="720"/>
      </w:pPr>
      <w:r>
        <w:t xml:space="preserve">Answer: </w:t>
      </w:r>
    </w:p>
    <w:p w14:paraId="50369EE2" w14:textId="61EB95F5" w:rsidR="008542D3" w:rsidRDefault="008542D3" w:rsidP="008542D3">
      <w:pPr>
        <w:pStyle w:val="SubStepAlpha"/>
        <w:numPr>
          <w:ilvl w:val="0"/>
          <w:numId w:val="0"/>
        </w:numPr>
        <w:ind w:left="720"/>
      </w:pPr>
      <w:r>
        <w:t xml:space="preserve">The ping </w:t>
      </w:r>
      <w:proofErr w:type="gramStart"/>
      <w:r>
        <w:t>failed,</w:t>
      </w:r>
      <w:proofErr w:type="gramEnd"/>
      <w:r>
        <w:t xml:space="preserve"> this is because VPN is not configured.</w:t>
      </w:r>
    </w:p>
    <w:p w14:paraId="18333B08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1384B4B" w14:textId="6CBE40EA" w:rsidR="00076873" w:rsidRDefault="008D0710" w:rsidP="002B4FA5">
      <w:pPr>
        <w:pStyle w:val="SubStepAlpha"/>
      </w:pPr>
      <w:r w:rsidRPr="0031301F">
        <w:t xml:space="preserve">On </w:t>
      </w:r>
      <w:r w:rsidR="0031301F">
        <w:t>real equipment</w:t>
      </w:r>
      <w:r w:rsidRPr="0031301F">
        <w:t xml:space="preserve">, </w:t>
      </w:r>
      <w:r w:rsidR="0031301F">
        <w:t>you would require a</w:t>
      </w:r>
      <w:r w:rsidRPr="0031301F">
        <w:t xml:space="preserve"> VPN </w:t>
      </w:r>
      <w:proofErr w:type="gramStart"/>
      <w:r w:rsidR="0031301F" w:rsidRPr="0031301F">
        <w:t>service</w:t>
      </w:r>
      <w:proofErr w:type="gramEnd"/>
      <w:r w:rsidR="0031301F" w:rsidRPr="0031301F">
        <w:t xml:space="preserve"> </w:t>
      </w:r>
      <w:r w:rsidR="0031301F">
        <w:t>and their VPN client software loaded on the laptop</w:t>
      </w:r>
      <w:r w:rsidR="0031301F" w:rsidRPr="0031301F">
        <w:t>.</w:t>
      </w:r>
      <w:r w:rsidR="00076873">
        <w:t xml:space="preserve"> </w:t>
      </w:r>
      <w:r w:rsidR="008763A1" w:rsidRPr="00076873">
        <w:t xml:space="preserve">Use the internet to research different VPN </w:t>
      </w:r>
      <w:r w:rsidR="0031301F" w:rsidRPr="00076873">
        <w:t>services/</w:t>
      </w:r>
      <w:r w:rsidR="008763A1" w:rsidRPr="00076873">
        <w:t xml:space="preserve">applications available for laptops, </w:t>
      </w:r>
      <w:r w:rsidR="00124563" w:rsidRPr="00076873">
        <w:t>tablets,</w:t>
      </w:r>
      <w:r w:rsidR="008763A1" w:rsidRPr="00076873">
        <w:t xml:space="preserve"> and smartphones. </w:t>
      </w:r>
      <w:r w:rsidR="0091650F" w:rsidRPr="00076873">
        <w:t>Wh</w:t>
      </w:r>
      <w:r w:rsidR="0031301F" w:rsidRPr="00076873">
        <w:t>at are three examples of VPN services/applications</w:t>
      </w:r>
      <w:r w:rsidR="0091650F" w:rsidRPr="00076873">
        <w:t xml:space="preserve"> that you could use on an open wireless network to protect your data?</w:t>
      </w:r>
    </w:p>
    <w:p w14:paraId="5447BD74" w14:textId="4C52E875" w:rsidR="008542D3" w:rsidRDefault="008542D3" w:rsidP="008542D3">
      <w:pPr>
        <w:pStyle w:val="SubStepAlpha"/>
        <w:numPr>
          <w:ilvl w:val="0"/>
          <w:numId w:val="0"/>
        </w:numPr>
        <w:ind w:left="720"/>
      </w:pPr>
      <w:proofErr w:type="spellStart"/>
      <w:r>
        <w:t>NordVPN</w:t>
      </w:r>
      <w:proofErr w:type="spellEnd"/>
      <w:r>
        <w:t xml:space="preserve">, </w:t>
      </w:r>
      <w:proofErr w:type="spellStart"/>
      <w:r>
        <w:t>ExpressVPN</w:t>
      </w:r>
      <w:proofErr w:type="spellEnd"/>
      <w:r>
        <w:t>, IP Vanish.</w:t>
      </w:r>
    </w:p>
    <w:p w14:paraId="59924F0E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0B301378" w14:textId="0C372FEA" w:rsidR="0074648B" w:rsidRDefault="0074648B" w:rsidP="002B4FA5">
      <w:pPr>
        <w:pStyle w:val="Heading3"/>
      </w:pPr>
      <w:r w:rsidRPr="0074648B">
        <w:t xml:space="preserve">Configure </w:t>
      </w:r>
      <w:r w:rsidR="002B4FA5">
        <w:t>s</w:t>
      </w:r>
      <w:r w:rsidRPr="0074648B">
        <w:t xml:space="preserve">ecure </w:t>
      </w:r>
      <w:r w:rsidR="002B4FA5">
        <w:t xml:space="preserve">WLANs in the Home network. </w:t>
      </w:r>
    </w:p>
    <w:p w14:paraId="6DBEAC80" w14:textId="4E679193" w:rsidR="00E776E8" w:rsidRDefault="00123741" w:rsidP="0074648B">
      <w:pPr>
        <w:pStyle w:val="BodyTextL25"/>
      </w:pPr>
      <w:r w:rsidRPr="00123741">
        <w:t>For the Home network, you will do the initial wireless setup, create separate networks for the home office</w:t>
      </w:r>
      <w:r w:rsidR="0091650F">
        <w:t xml:space="preserve"> </w:t>
      </w:r>
      <w:r w:rsidRPr="00123741">
        <w:t>and guests, secure each network with strong authentication, and include MAC address filtering</w:t>
      </w:r>
      <w:r>
        <w:t>.</w:t>
      </w:r>
    </w:p>
    <w:p w14:paraId="74D979DC" w14:textId="77777777" w:rsidR="002B4FA5" w:rsidRDefault="002B4FA5" w:rsidP="002D3880">
      <w:pPr>
        <w:pStyle w:val="SubStepAlpha"/>
      </w:pPr>
      <w:r>
        <w:t xml:space="preserve">Navigate to the </w:t>
      </w:r>
      <w:r w:rsidRPr="002B4FA5">
        <w:rPr>
          <w:b/>
          <w:bCs/>
        </w:rPr>
        <w:t>Home</w:t>
      </w:r>
      <w:r>
        <w:t xml:space="preserve">. Investigate the cabling. Notice that the two PCs, one in the home office and the other in the bedroom, use a wired connection. The laptop in the office will use the home office WLAN and laptop in the living room will use the guest WLAN. </w:t>
      </w:r>
    </w:p>
    <w:p w14:paraId="43B84B28" w14:textId="161D15C9" w:rsidR="002B4FA5" w:rsidRDefault="002B4FA5" w:rsidP="002D3880">
      <w:pPr>
        <w:pStyle w:val="SubStepAlpha"/>
      </w:pPr>
      <w:r>
        <w:t xml:space="preserve">Use the zoom tool (or </w:t>
      </w:r>
      <w:r w:rsidRPr="002B4FA5">
        <w:rPr>
          <w:b/>
          <w:bCs/>
        </w:rPr>
        <w:t>Ctrl</w:t>
      </w:r>
      <w:r>
        <w:t xml:space="preserve"> + scroll middle mouse wheel) to zoom in on the home office. </w:t>
      </w:r>
    </w:p>
    <w:p w14:paraId="6D46F969" w14:textId="59CD4B84" w:rsidR="002B4FA5" w:rsidRDefault="00847E52" w:rsidP="002D3880">
      <w:pPr>
        <w:pStyle w:val="SubStepAlpha"/>
      </w:pPr>
      <w:r>
        <w:t xml:space="preserve">Click the </w:t>
      </w:r>
      <w:r w:rsidRPr="00847E52">
        <w:rPr>
          <w:b/>
          <w:bCs/>
        </w:rPr>
        <w:t>Home Router</w:t>
      </w:r>
      <w:r>
        <w:t xml:space="preserve">. It is the left device sitting on the shelf behind the desk. Then click the </w:t>
      </w:r>
      <w:r w:rsidRPr="00847E52">
        <w:rPr>
          <w:b/>
          <w:bCs/>
        </w:rPr>
        <w:t>GUI</w:t>
      </w:r>
      <w:r>
        <w:t xml:space="preserve"> tab.</w:t>
      </w:r>
      <w:r w:rsidR="009E4E30" w:rsidRPr="009E4E30">
        <w:t xml:space="preserve"> </w:t>
      </w:r>
      <w:r w:rsidR="009E4E30">
        <w:t>The router is using DHCP to automatically receive IP addressing from the ISP.</w:t>
      </w:r>
    </w:p>
    <w:p w14:paraId="05C873DC" w14:textId="468BFD46" w:rsidR="00916443" w:rsidRDefault="00916443" w:rsidP="002D3880">
      <w:pPr>
        <w:pStyle w:val="SubStepAlpha"/>
      </w:pPr>
      <w:r>
        <w:t xml:space="preserve">In the </w:t>
      </w:r>
      <w:r w:rsidRPr="00916443">
        <w:rPr>
          <w:b/>
          <w:bCs/>
        </w:rPr>
        <w:t>Network Setup</w:t>
      </w:r>
      <w:r>
        <w:t xml:space="preserve"> section, </w:t>
      </w:r>
      <w:r w:rsidR="009E4E30">
        <w:t>configure</w:t>
      </w:r>
      <w:r>
        <w:t xml:space="preserve"> the following </w:t>
      </w:r>
      <w:r w:rsidR="009E4E30">
        <w:t>setting</w:t>
      </w:r>
      <w:r>
        <w:t>:</w:t>
      </w:r>
    </w:p>
    <w:p w14:paraId="19498B88" w14:textId="09DF7F8D" w:rsidR="00916443" w:rsidRDefault="009E4E30" w:rsidP="00916443">
      <w:pPr>
        <w:pStyle w:val="BodyTextL50"/>
      </w:pPr>
      <w:r>
        <w:t xml:space="preserve">IP Address: </w:t>
      </w:r>
      <w:r w:rsidRPr="009E4E30">
        <w:rPr>
          <w:b/>
          <w:bCs/>
        </w:rPr>
        <w:t>192.168.0.254</w:t>
      </w:r>
    </w:p>
    <w:p w14:paraId="5E2D02B6" w14:textId="59AB3E4A" w:rsidR="009E4E30" w:rsidRDefault="009E4E30" w:rsidP="00916443">
      <w:pPr>
        <w:pStyle w:val="BodyTextL50"/>
      </w:pPr>
      <w:r>
        <w:lastRenderedPageBreak/>
        <w:t>Subnet Mask: 255.255.255.0</w:t>
      </w:r>
    </w:p>
    <w:p w14:paraId="19819273" w14:textId="56555DCB" w:rsidR="009E4E30" w:rsidRDefault="009E4E30" w:rsidP="00916443">
      <w:pPr>
        <w:pStyle w:val="BodyTextL50"/>
      </w:pPr>
      <w:r>
        <w:t>DHCP: Enabled</w:t>
      </w:r>
    </w:p>
    <w:p w14:paraId="23FC096B" w14:textId="2EC50306" w:rsidR="009E4E30" w:rsidRDefault="009E4E30" w:rsidP="00916443">
      <w:pPr>
        <w:pStyle w:val="BodyTextL50"/>
      </w:pPr>
      <w:r>
        <w:t>Start IP Address: 192.168.0.10</w:t>
      </w:r>
    </w:p>
    <w:p w14:paraId="5711D345" w14:textId="2D4A8576" w:rsidR="009E4E30" w:rsidRDefault="009E4E30" w:rsidP="00916443">
      <w:pPr>
        <w:pStyle w:val="BodyTextL50"/>
      </w:pPr>
      <w:r>
        <w:t>Maximum number of Users: 25</w:t>
      </w:r>
    </w:p>
    <w:p w14:paraId="1EEEC8ED" w14:textId="3FED6884" w:rsidR="009E4E30" w:rsidRDefault="009E4E30" w:rsidP="00916443">
      <w:pPr>
        <w:pStyle w:val="BodyTextL50"/>
      </w:pPr>
      <w:r>
        <w:t>Static DNS 1: 10.2.0.125</w:t>
      </w:r>
    </w:p>
    <w:p w14:paraId="482E5515" w14:textId="0A6C6084" w:rsidR="00916443" w:rsidRDefault="009E4E30" w:rsidP="002D3880">
      <w:pPr>
        <w:pStyle w:val="SubStepAlpha"/>
      </w:pPr>
      <w:bookmarkStart w:id="0" w:name="_Hlk62043974"/>
      <w:r>
        <w:t xml:space="preserve">Scroll to the bottom and click </w:t>
      </w:r>
      <w:r w:rsidRPr="009E4E30">
        <w:rPr>
          <w:b/>
          <w:bCs/>
        </w:rPr>
        <w:t>Save Settings</w:t>
      </w:r>
      <w:r>
        <w:t>.</w:t>
      </w:r>
      <w:bookmarkEnd w:id="0"/>
    </w:p>
    <w:p w14:paraId="7ABF6611" w14:textId="439E981C" w:rsidR="009E4E30" w:rsidRDefault="009E4E30" w:rsidP="002D3880">
      <w:pPr>
        <w:pStyle w:val="SubStepAlpha"/>
      </w:pPr>
      <w:r>
        <w:t xml:space="preserve">Scroll back to the top and click </w:t>
      </w:r>
      <w:r w:rsidRPr="008C1FE3">
        <w:rPr>
          <w:b/>
          <w:bCs/>
        </w:rPr>
        <w:t>Wireless</w:t>
      </w:r>
      <w:r>
        <w:t xml:space="preserve">. Under the </w:t>
      </w:r>
      <w:r w:rsidRPr="008C1FE3">
        <w:rPr>
          <w:b/>
          <w:bCs/>
        </w:rPr>
        <w:t>Basic Wireless Settings</w:t>
      </w:r>
      <w:r>
        <w:t xml:space="preserve"> submenu, </w:t>
      </w:r>
      <w:r w:rsidR="008C1FE3">
        <w:t xml:space="preserve">configure </w:t>
      </w:r>
      <w:proofErr w:type="spellStart"/>
      <w:r w:rsidR="008C1FE3" w:rsidRPr="008C1FE3">
        <w:rPr>
          <w:b/>
          <w:bCs/>
        </w:rPr>
        <w:t>HomeNet</w:t>
      </w:r>
      <w:proofErr w:type="spellEnd"/>
      <w:r w:rsidR="008C1FE3" w:rsidRPr="008C1FE3">
        <w:t xml:space="preserve"> </w:t>
      </w:r>
      <w:r w:rsidR="008C1FE3">
        <w:t xml:space="preserve">as the SSID for each of </w:t>
      </w:r>
      <w:r w:rsidR="00A276C7">
        <w:t>WLAN</w:t>
      </w:r>
      <w:r w:rsidR="008C1FE3">
        <w:t xml:space="preserve"> and disable all SSID broadcasts</w:t>
      </w:r>
      <w:r>
        <w:t xml:space="preserve">. </w:t>
      </w:r>
    </w:p>
    <w:p w14:paraId="6872A85D" w14:textId="755E58BA" w:rsidR="008C1FE3" w:rsidRDefault="008C1FE3" w:rsidP="002D3880">
      <w:pPr>
        <w:pStyle w:val="SubStepAlpha"/>
      </w:pPr>
      <w:r>
        <w:t xml:space="preserve">Scroll to the bottom and click </w:t>
      </w:r>
      <w:r w:rsidRPr="009E4E30">
        <w:rPr>
          <w:b/>
          <w:bCs/>
        </w:rPr>
        <w:t>Save Settings</w:t>
      </w:r>
      <w:r>
        <w:t>.</w:t>
      </w:r>
    </w:p>
    <w:p w14:paraId="3F7EC1E5" w14:textId="5B6E77C7" w:rsidR="00A276C7" w:rsidRDefault="00A276C7" w:rsidP="002D3880">
      <w:pPr>
        <w:pStyle w:val="SubStepAlpha"/>
      </w:pPr>
      <w:r>
        <w:t xml:space="preserve">Scroll back to the top and click the </w:t>
      </w:r>
      <w:r w:rsidRPr="00A276C7">
        <w:rPr>
          <w:b/>
          <w:bCs/>
        </w:rPr>
        <w:t>Wireless Security</w:t>
      </w:r>
      <w:r>
        <w:t xml:space="preserve"> submenu. Configure the following settings for all three WLANs.</w:t>
      </w:r>
    </w:p>
    <w:p w14:paraId="37F5EB07" w14:textId="62C263B3" w:rsidR="00A276C7" w:rsidRDefault="00A276C7" w:rsidP="00A276C7">
      <w:pPr>
        <w:pStyle w:val="BodyTextL50"/>
      </w:pPr>
      <w:r>
        <w:t xml:space="preserve">Security Mode: </w:t>
      </w:r>
      <w:r w:rsidRPr="00A276C7">
        <w:rPr>
          <w:b/>
          <w:bCs/>
        </w:rPr>
        <w:t>WPA2 Personal</w:t>
      </w:r>
    </w:p>
    <w:p w14:paraId="5677A584" w14:textId="02908D8F" w:rsidR="00A276C7" w:rsidRDefault="00A276C7" w:rsidP="00A276C7">
      <w:pPr>
        <w:pStyle w:val="BodyTextL50"/>
      </w:pPr>
      <w:r>
        <w:t xml:space="preserve">Encryption: </w:t>
      </w:r>
      <w:r w:rsidRPr="00A276C7">
        <w:rPr>
          <w:b/>
          <w:bCs/>
        </w:rPr>
        <w:t>AES</w:t>
      </w:r>
    </w:p>
    <w:p w14:paraId="0677CEED" w14:textId="10024743" w:rsidR="0092587C" w:rsidRPr="0092587C" w:rsidRDefault="00A276C7" w:rsidP="0092587C">
      <w:pPr>
        <w:pStyle w:val="BodyTextL50"/>
        <w:rPr>
          <w:b/>
          <w:bCs/>
        </w:rPr>
      </w:pPr>
      <w:r>
        <w:t xml:space="preserve">Passphrase: </w:t>
      </w:r>
      <w:proofErr w:type="spellStart"/>
      <w:r w:rsidRPr="00A276C7">
        <w:rPr>
          <w:b/>
          <w:bCs/>
        </w:rPr>
        <w:t>ciscorocks</w:t>
      </w:r>
      <w:proofErr w:type="spellEnd"/>
    </w:p>
    <w:p w14:paraId="36DE52CE" w14:textId="783D9A25" w:rsidR="00A276C7" w:rsidRDefault="00A276C7" w:rsidP="002D3880">
      <w:pPr>
        <w:pStyle w:val="SubStepAlpha"/>
      </w:pPr>
      <w:r>
        <w:t xml:space="preserve">Scroll to the bottom and click </w:t>
      </w:r>
      <w:r w:rsidRPr="009E4E30">
        <w:rPr>
          <w:b/>
          <w:bCs/>
        </w:rPr>
        <w:t>Save Settings</w:t>
      </w:r>
      <w:r>
        <w:t>.</w:t>
      </w:r>
    </w:p>
    <w:p w14:paraId="0B17D78B" w14:textId="2D209FD8" w:rsidR="00A276C7" w:rsidRDefault="00A276C7" w:rsidP="002D3880">
      <w:pPr>
        <w:pStyle w:val="SubStepAlpha"/>
      </w:pPr>
      <w:bookmarkStart w:id="1" w:name="_Hlk62045568"/>
      <w:r>
        <w:t xml:space="preserve">Scroll back to the top and click the </w:t>
      </w:r>
      <w:r w:rsidRPr="00A276C7">
        <w:rPr>
          <w:b/>
          <w:bCs/>
        </w:rPr>
        <w:t>Guest Network</w:t>
      </w:r>
      <w:r>
        <w:t xml:space="preserve"> submenu. Configure the</w:t>
      </w:r>
      <w:bookmarkEnd w:id="1"/>
      <w:r>
        <w:t xml:space="preserve"> following settings for all three WLANs</w:t>
      </w:r>
      <w:r w:rsidR="00124563">
        <w:t>:</w:t>
      </w:r>
    </w:p>
    <w:p w14:paraId="29AB8219" w14:textId="528ED13A" w:rsidR="00A276C7" w:rsidRDefault="00A276C7" w:rsidP="00A276C7">
      <w:pPr>
        <w:pStyle w:val="BodyTextL50"/>
      </w:pPr>
      <w:r>
        <w:t>Enable Guest Profile</w:t>
      </w:r>
    </w:p>
    <w:p w14:paraId="76719CF0" w14:textId="517A64FF" w:rsidR="00A276C7" w:rsidRDefault="00A276C7" w:rsidP="00A276C7">
      <w:pPr>
        <w:pStyle w:val="BodyTextL50"/>
      </w:pPr>
      <w:r>
        <w:t xml:space="preserve">Network Name (SSID): </w:t>
      </w:r>
      <w:proofErr w:type="spellStart"/>
      <w:r w:rsidRPr="00A276C7">
        <w:rPr>
          <w:b/>
          <w:bCs/>
        </w:rPr>
        <w:t>GuestNet</w:t>
      </w:r>
      <w:proofErr w:type="spellEnd"/>
    </w:p>
    <w:p w14:paraId="5F816287" w14:textId="55C898FF" w:rsidR="00A276C7" w:rsidRDefault="00A276C7" w:rsidP="00A276C7">
      <w:pPr>
        <w:pStyle w:val="BodyTextL50"/>
      </w:pPr>
      <w:r>
        <w:t>Enable Broadcast SSID</w:t>
      </w:r>
    </w:p>
    <w:p w14:paraId="6870025C" w14:textId="77777777" w:rsidR="00A276C7" w:rsidRDefault="00A276C7" w:rsidP="00A276C7">
      <w:pPr>
        <w:pStyle w:val="BodyTextL50"/>
      </w:pPr>
      <w:r>
        <w:t xml:space="preserve">Security Mode: </w:t>
      </w:r>
      <w:r w:rsidRPr="00A276C7">
        <w:rPr>
          <w:b/>
          <w:bCs/>
        </w:rPr>
        <w:t>WPA2 Personal</w:t>
      </w:r>
    </w:p>
    <w:p w14:paraId="2C176AC0" w14:textId="77777777" w:rsidR="00A276C7" w:rsidRDefault="00A276C7" w:rsidP="00A276C7">
      <w:pPr>
        <w:pStyle w:val="BodyTextL50"/>
      </w:pPr>
      <w:r>
        <w:t xml:space="preserve">Encryption: </w:t>
      </w:r>
      <w:r w:rsidRPr="00A276C7">
        <w:rPr>
          <w:b/>
          <w:bCs/>
        </w:rPr>
        <w:t>AES</w:t>
      </w:r>
    </w:p>
    <w:p w14:paraId="19670DBC" w14:textId="716B6957" w:rsidR="00A276C7" w:rsidRDefault="00A276C7" w:rsidP="00A276C7">
      <w:pPr>
        <w:pStyle w:val="BodyTextL50"/>
      </w:pPr>
      <w:r>
        <w:t xml:space="preserve">Passphrase: </w:t>
      </w:r>
      <w:proofErr w:type="spellStart"/>
      <w:r>
        <w:rPr>
          <w:b/>
          <w:bCs/>
        </w:rPr>
        <w:t>guestpass</w:t>
      </w:r>
      <w:proofErr w:type="spellEnd"/>
    </w:p>
    <w:p w14:paraId="2186B1CD" w14:textId="77777777" w:rsidR="00A276C7" w:rsidRDefault="00A276C7" w:rsidP="002D3880">
      <w:pPr>
        <w:pStyle w:val="SubStepAlpha"/>
      </w:pPr>
      <w:bookmarkStart w:id="2" w:name="_Hlk62045886"/>
      <w:r>
        <w:t xml:space="preserve">Scroll to the bottom and click </w:t>
      </w:r>
      <w:r w:rsidRPr="009E4E30">
        <w:rPr>
          <w:b/>
          <w:bCs/>
        </w:rPr>
        <w:t>Save Settings</w:t>
      </w:r>
      <w:r>
        <w:t>.</w:t>
      </w:r>
      <w:bookmarkEnd w:id="2"/>
    </w:p>
    <w:p w14:paraId="61D97452" w14:textId="5606592D" w:rsidR="00F537BB" w:rsidRDefault="004955A3" w:rsidP="004955A3">
      <w:pPr>
        <w:pStyle w:val="SubStepAlpha"/>
      </w:pPr>
      <w:r w:rsidRPr="004955A3">
        <w:t xml:space="preserve">Scroll back to the top and click the </w:t>
      </w:r>
      <w:r w:rsidRPr="004955A3">
        <w:rPr>
          <w:b/>
          <w:bCs/>
        </w:rPr>
        <w:t>Wireless MAC Filter</w:t>
      </w:r>
      <w:r w:rsidRPr="004955A3">
        <w:t xml:space="preserve"> submenu. </w:t>
      </w:r>
      <w:r w:rsidR="009B779B">
        <w:t xml:space="preserve">Permit the MAC address for the laptop in the Home Office, which is </w:t>
      </w:r>
      <w:r w:rsidR="009B779B" w:rsidRPr="009B779B">
        <w:rPr>
          <w:b/>
          <w:bCs/>
        </w:rPr>
        <w:t>00:01:</w:t>
      </w:r>
      <w:proofErr w:type="gramStart"/>
      <w:r w:rsidR="009B779B" w:rsidRPr="009B779B">
        <w:rPr>
          <w:b/>
          <w:bCs/>
        </w:rPr>
        <w:t>42:2B:9E</w:t>
      </w:r>
      <w:proofErr w:type="gramEnd"/>
      <w:r w:rsidR="009B779B" w:rsidRPr="009B779B">
        <w:rPr>
          <w:b/>
          <w:bCs/>
        </w:rPr>
        <w:t>:9D</w:t>
      </w:r>
      <w:r w:rsidR="009B779B">
        <w:t xml:space="preserve">. </w:t>
      </w:r>
      <w:r w:rsidR="000531E9">
        <w:t xml:space="preserve">Be sure to permit the MAC address for all three WLANs. There is a dropdown menu at the top next to </w:t>
      </w:r>
      <w:r w:rsidR="000531E9" w:rsidRPr="000531E9">
        <w:rPr>
          <w:b/>
          <w:bCs/>
        </w:rPr>
        <w:t>Wireless Port</w:t>
      </w:r>
      <w:r w:rsidR="000531E9">
        <w:t xml:space="preserve"> where you can switch from </w:t>
      </w:r>
      <w:r w:rsidR="000531E9" w:rsidRPr="000531E9">
        <w:rPr>
          <w:b/>
          <w:bCs/>
        </w:rPr>
        <w:t>2.4G</w:t>
      </w:r>
      <w:r w:rsidR="000531E9">
        <w:t xml:space="preserve"> to </w:t>
      </w:r>
      <w:r w:rsidR="000531E9" w:rsidRPr="000531E9">
        <w:rPr>
          <w:b/>
          <w:bCs/>
        </w:rPr>
        <w:t>5</w:t>
      </w:r>
      <w:proofErr w:type="gramStart"/>
      <w:r w:rsidR="000531E9" w:rsidRPr="000531E9">
        <w:rPr>
          <w:b/>
          <w:bCs/>
        </w:rPr>
        <w:t>G(</w:t>
      </w:r>
      <w:proofErr w:type="gramEnd"/>
      <w:r w:rsidR="000531E9" w:rsidRPr="000531E9">
        <w:rPr>
          <w:b/>
          <w:bCs/>
        </w:rPr>
        <w:t>1)</w:t>
      </w:r>
      <w:r w:rsidR="000531E9">
        <w:t xml:space="preserve"> and </w:t>
      </w:r>
      <w:r w:rsidR="000531E9" w:rsidRPr="000531E9">
        <w:rPr>
          <w:b/>
          <w:bCs/>
        </w:rPr>
        <w:t>5G(2)</w:t>
      </w:r>
      <w:r w:rsidR="000531E9">
        <w:t>.</w:t>
      </w:r>
    </w:p>
    <w:p w14:paraId="31C953A0" w14:textId="2E5F2985" w:rsidR="009B779B" w:rsidRDefault="009B779B" w:rsidP="004955A3">
      <w:pPr>
        <w:pStyle w:val="SubStepAlpha"/>
      </w:pPr>
      <w:r>
        <w:t xml:space="preserve">Scroll to the bottom and click </w:t>
      </w:r>
      <w:r w:rsidRPr="009E4E30">
        <w:rPr>
          <w:b/>
          <w:bCs/>
        </w:rPr>
        <w:t>Save Settings</w:t>
      </w:r>
      <w:r>
        <w:t>.</w:t>
      </w:r>
    </w:p>
    <w:p w14:paraId="24E0071A" w14:textId="2CFC8CD7" w:rsidR="00946BDB" w:rsidRDefault="009B779B" w:rsidP="009B779B">
      <w:pPr>
        <w:pStyle w:val="SubStepAlpha"/>
      </w:pPr>
      <w:r>
        <w:t xml:space="preserve">In the </w:t>
      </w:r>
      <w:r w:rsidRPr="00E93E62">
        <w:rPr>
          <w:b/>
          <w:bCs/>
        </w:rPr>
        <w:t>Home Office</w:t>
      </w:r>
      <w:r>
        <w:t xml:space="preserve">, click the laptop on the table in front of the couch, and then click the </w:t>
      </w:r>
      <w:r w:rsidRPr="009B779B">
        <w:rPr>
          <w:b/>
          <w:bCs/>
        </w:rPr>
        <w:t>Config</w:t>
      </w:r>
      <w:r>
        <w:t xml:space="preserve"> tab. Configure the wireless setting</w:t>
      </w:r>
      <w:r w:rsidR="00A31D67">
        <w:t>s</w:t>
      </w:r>
      <w:r>
        <w:t xml:space="preserve"> necessary to access the </w:t>
      </w:r>
      <w:proofErr w:type="spellStart"/>
      <w:r w:rsidRPr="009B779B">
        <w:rPr>
          <w:b/>
          <w:bCs/>
        </w:rPr>
        <w:t>HomeNet</w:t>
      </w:r>
      <w:proofErr w:type="spellEnd"/>
      <w:r>
        <w:t xml:space="preserve"> WLAN</w:t>
      </w:r>
      <w:r w:rsidR="00A81FD8">
        <w:t>.</w:t>
      </w:r>
    </w:p>
    <w:p w14:paraId="19BE0A17" w14:textId="09EBE857" w:rsidR="00166CFB" w:rsidRPr="009B779B" w:rsidRDefault="009B779B" w:rsidP="007D23D2">
      <w:pPr>
        <w:pStyle w:val="SubStepAlpha"/>
      </w:pPr>
      <w:r w:rsidRPr="002D3880">
        <w:rPr>
          <w:lang w:val="de-DE"/>
        </w:rPr>
        <w:t xml:space="preserve">Click </w:t>
      </w:r>
      <w:r w:rsidRPr="002D3880">
        <w:rPr>
          <w:b/>
          <w:bCs/>
          <w:lang w:val="de-DE"/>
        </w:rPr>
        <w:t>Desktop</w:t>
      </w:r>
      <w:r w:rsidRPr="002D3880">
        <w:rPr>
          <w:lang w:val="de-DE"/>
        </w:rPr>
        <w:t xml:space="preserve"> </w:t>
      </w:r>
      <w:proofErr w:type="spellStart"/>
      <w:r w:rsidRPr="002D3880">
        <w:rPr>
          <w:lang w:val="de-DE"/>
        </w:rPr>
        <w:t>tab</w:t>
      </w:r>
      <w:proofErr w:type="spellEnd"/>
      <w:r w:rsidRPr="002D3880">
        <w:rPr>
          <w:lang w:val="de-DE"/>
        </w:rPr>
        <w:t xml:space="preserve"> &gt; </w:t>
      </w:r>
      <w:proofErr w:type="gramStart"/>
      <w:r w:rsidRPr="002D3880">
        <w:rPr>
          <w:b/>
          <w:bCs/>
          <w:lang w:val="de-DE"/>
        </w:rPr>
        <w:t>Web Browser</w:t>
      </w:r>
      <w:proofErr w:type="gramEnd"/>
      <w:r w:rsidRPr="002D3880">
        <w:rPr>
          <w:lang w:val="de-DE"/>
        </w:rPr>
        <w:t xml:space="preserve">. </w:t>
      </w:r>
      <w:r>
        <w:t xml:space="preserve">Enter the URL </w:t>
      </w:r>
      <w:r w:rsidRPr="009B779B">
        <w:rPr>
          <w:b/>
          <w:bCs/>
        </w:rPr>
        <w:t>www.ptsecurity.com</w:t>
      </w:r>
      <w:r>
        <w:t xml:space="preserve"> and click </w:t>
      </w:r>
      <w:r w:rsidRPr="009B779B">
        <w:rPr>
          <w:b/>
          <w:bCs/>
        </w:rPr>
        <w:t>Go</w:t>
      </w:r>
      <w:r w:rsidRPr="009B779B">
        <w:t>.</w:t>
      </w:r>
      <w:r>
        <w:t xml:space="preserve"> It may take a few seconds for the web page to display. If you get a Request Timeout message, click </w:t>
      </w:r>
      <w:r w:rsidRPr="009B779B">
        <w:rPr>
          <w:b/>
          <w:bCs/>
        </w:rPr>
        <w:t>Go</w:t>
      </w:r>
      <w:r>
        <w:t xml:space="preserve"> again.</w:t>
      </w:r>
    </w:p>
    <w:p w14:paraId="30238F40" w14:textId="77777777" w:rsidR="008542D3" w:rsidRDefault="00A31D67" w:rsidP="008542D3">
      <w:pPr>
        <w:pStyle w:val="SubStepAlpha"/>
        <w:numPr>
          <w:ilvl w:val="0"/>
          <w:numId w:val="0"/>
        </w:numPr>
        <w:ind w:left="720"/>
      </w:pPr>
      <w:r>
        <w:t xml:space="preserve">Navigate back to the </w:t>
      </w:r>
      <w:r w:rsidRPr="00A31D67">
        <w:rPr>
          <w:b/>
          <w:bCs/>
        </w:rPr>
        <w:t>Home</w:t>
      </w:r>
      <w:r>
        <w:t xml:space="preserve"> and zoom in on the living room. Click the </w:t>
      </w:r>
      <w:r w:rsidRPr="00A31D67">
        <w:rPr>
          <w:b/>
          <w:bCs/>
        </w:rPr>
        <w:t>Guest Laptop</w:t>
      </w:r>
      <w:r>
        <w:t xml:space="preserve">, and then </w:t>
      </w:r>
      <w:r w:rsidRPr="00A31D67">
        <w:rPr>
          <w:b/>
          <w:bCs/>
        </w:rPr>
        <w:t>Wireless0</w:t>
      </w:r>
      <w:r>
        <w:t xml:space="preserve"> under the </w:t>
      </w:r>
      <w:r w:rsidRPr="00A31D67">
        <w:rPr>
          <w:b/>
          <w:bCs/>
        </w:rPr>
        <w:t>INTERFACE</w:t>
      </w:r>
      <w:r>
        <w:t xml:space="preserve"> section. </w:t>
      </w:r>
      <w:r w:rsidRPr="00A31D67">
        <w:t xml:space="preserve">Configure the wireless settings necessary to access the </w:t>
      </w:r>
      <w:proofErr w:type="spellStart"/>
      <w:r w:rsidRPr="00A31D67">
        <w:rPr>
          <w:b/>
          <w:bCs/>
        </w:rPr>
        <w:t>GuestNet</w:t>
      </w:r>
      <w:proofErr w:type="spellEnd"/>
      <w:r w:rsidRPr="00A31D67">
        <w:t xml:space="preserve"> WLAN.</w:t>
      </w:r>
      <w:r>
        <w:t xml:space="preserve"> Under IP Configuration, make sure </w:t>
      </w:r>
      <w:r w:rsidRPr="00A31D67">
        <w:rPr>
          <w:b/>
          <w:bCs/>
        </w:rPr>
        <w:t>DHCP</w:t>
      </w:r>
      <w:r>
        <w:t xml:space="preserve"> is selected. Did the laptop receive IP addressing from the </w:t>
      </w:r>
      <w:r w:rsidRPr="00A31D67">
        <w:rPr>
          <w:b/>
          <w:bCs/>
        </w:rPr>
        <w:t>Home Router</w:t>
      </w:r>
      <w:r>
        <w:t>? Why or why not?</w:t>
      </w:r>
      <w:r w:rsidR="008542D3" w:rsidRPr="008542D3">
        <w:t xml:space="preserve"> </w:t>
      </w:r>
    </w:p>
    <w:p w14:paraId="237B66A3" w14:textId="01B19D1F" w:rsidR="008542D3" w:rsidRDefault="008542D3" w:rsidP="008542D3">
      <w:pPr>
        <w:pStyle w:val="SubStepAlpha"/>
        <w:numPr>
          <w:ilvl w:val="0"/>
          <w:numId w:val="0"/>
        </w:numPr>
        <w:ind w:left="720"/>
      </w:pPr>
      <w:r>
        <w:t xml:space="preserve">Answer: The home router is configured to filter based on MAC addresses which the guest laptop is not included. </w:t>
      </w:r>
    </w:p>
    <w:p w14:paraId="3768D05C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142E1CC" w14:textId="1CE9C75D" w:rsidR="00A31D67" w:rsidRDefault="00A31D67" w:rsidP="009B779B">
      <w:pPr>
        <w:pStyle w:val="SubStepAlpha"/>
      </w:pPr>
      <w:r>
        <w:t xml:space="preserve">Navigate back to the </w:t>
      </w:r>
      <w:r w:rsidRPr="00A31D67">
        <w:rPr>
          <w:b/>
          <w:bCs/>
        </w:rPr>
        <w:t>GUI</w:t>
      </w:r>
      <w:r>
        <w:t xml:space="preserve"> tab for the </w:t>
      </w:r>
      <w:r w:rsidRPr="00A31D67">
        <w:rPr>
          <w:b/>
          <w:bCs/>
        </w:rPr>
        <w:t>Home Router</w:t>
      </w:r>
      <w:r>
        <w:t xml:space="preserve"> and correct the issue</w:t>
      </w:r>
      <w:r w:rsidR="000531E9">
        <w:t>.</w:t>
      </w:r>
    </w:p>
    <w:p w14:paraId="18B30611" w14:textId="3D2308B5" w:rsidR="008542D3" w:rsidRDefault="008542D3" w:rsidP="008542D3">
      <w:pPr>
        <w:pStyle w:val="SubStepAlpha"/>
        <w:numPr>
          <w:ilvl w:val="0"/>
          <w:numId w:val="0"/>
        </w:numPr>
        <w:ind w:left="720"/>
      </w:pPr>
      <w:r>
        <w:lastRenderedPageBreak/>
        <w:t xml:space="preserve">Answer: I added the Mac address for the laptop to the wireless MAC address filter on the home router and tried to </w:t>
      </w:r>
      <w:r w:rsidR="00C057A4">
        <w:t xml:space="preserve">reconnect to the Guest again. It was successful this time. </w:t>
      </w:r>
    </w:p>
    <w:p w14:paraId="0AB7B32C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1259BB2" w14:textId="67B3C4A2" w:rsidR="000531E9" w:rsidRDefault="000531E9" w:rsidP="000531E9">
      <w:pPr>
        <w:pStyle w:val="SubStepAlpha"/>
      </w:pPr>
      <w:r>
        <w:t xml:space="preserve">Navigate back to the </w:t>
      </w:r>
      <w:r w:rsidRPr="000531E9">
        <w:rPr>
          <w:b/>
          <w:bCs/>
        </w:rPr>
        <w:t>Guest Laptop</w:t>
      </w:r>
      <w:r>
        <w:t xml:space="preserve">. In the </w:t>
      </w:r>
      <w:r w:rsidRPr="000531E9">
        <w:rPr>
          <w:b/>
          <w:bCs/>
        </w:rPr>
        <w:t>Wireless0</w:t>
      </w:r>
      <w:r>
        <w:t xml:space="preserve"> &gt; </w:t>
      </w:r>
      <w:r w:rsidRPr="000531E9">
        <w:rPr>
          <w:b/>
          <w:bCs/>
        </w:rPr>
        <w:t>IP Configuration</w:t>
      </w:r>
      <w:r>
        <w:t xml:space="preserve"> section, you should now see IP addressing from the pool you configured earlier on the </w:t>
      </w:r>
      <w:r w:rsidRPr="000531E9">
        <w:rPr>
          <w:b/>
          <w:bCs/>
        </w:rPr>
        <w:t>Home Router</w:t>
      </w:r>
      <w:r>
        <w:t xml:space="preserve">. If not, toggle between </w:t>
      </w:r>
      <w:r w:rsidRPr="000531E9">
        <w:rPr>
          <w:b/>
          <w:bCs/>
        </w:rPr>
        <w:t>DHCP</w:t>
      </w:r>
      <w:r>
        <w:t xml:space="preserve"> and </w:t>
      </w:r>
      <w:r w:rsidRPr="000531E9">
        <w:rPr>
          <w:b/>
          <w:bCs/>
        </w:rPr>
        <w:t>Static</w:t>
      </w:r>
      <w:r>
        <w:t xml:space="preserve"> to refresh the DHCP requests. </w:t>
      </w:r>
    </w:p>
    <w:p w14:paraId="768B6EC3" w14:textId="68564354" w:rsidR="000531E9" w:rsidRDefault="00F41963" w:rsidP="000531E9">
      <w:pPr>
        <w:pStyle w:val="SubStepAlpha"/>
      </w:pPr>
      <w:r>
        <w:t xml:space="preserve">Click </w:t>
      </w:r>
      <w:r w:rsidRPr="00F41963">
        <w:rPr>
          <w:b/>
          <w:bCs/>
        </w:rPr>
        <w:t>Desktop</w:t>
      </w:r>
      <w:r>
        <w:t xml:space="preserve"> &gt; </w:t>
      </w:r>
      <w:r w:rsidRPr="00F41963">
        <w:rPr>
          <w:b/>
          <w:bCs/>
        </w:rPr>
        <w:t>Command Prompt</w:t>
      </w:r>
      <w:r>
        <w:t xml:space="preserve"> and ping the DNS server in the ISP at 10.2.0.125 to test access to external devices. The ping should be successful.</w:t>
      </w:r>
    </w:p>
    <w:p w14:paraId="10012507" w14:textId="071C93D6" w:rsidR="00F41963" w:rsidRDefault="00F41963" w:rsidP="000531E9">
      <w:pPr>
        <w:pStyle w:val="SubStepAlpha"/>
      </w:pPr>
      <w:r>
        <w:t xml:space="preserve">Test access to any other device in the </w:t>
      </w:r>
      <w:proofErr w:type="gramStart"/>
      <w:r>
        <w:t>Home</w:t>
      </w:r>
      <w:proofErr w:type="gramEnd"/>
      <w:r>
        <w:t xml:space="preserve"> network. Are these pings successful? Why or why not?</w:t>
      </w:r>
    </w:p>
    <w:p w14:paraId="3C0B6146" w14:textId="249EED18" w:rsidR="00C057A4" w:rsidRDefault="00C057A4" w:rsidP="00C057A4">
      <w:pPr>
        <w:pStyle w:val="SubStepAlpha"/>
        <w:numPr>
          <w:ilvl w:val="0"/>
          <w:numId w:val="0"/>
        </w:numPr>
        <w:ind w:left="720"/>
      </w:pPr>
      <w:r>
        <w:t>Answer: Ping failed. Guest network was misconfigured to not allow access to local resources by Guest Network.</w:t>
      </w:r>
    </w:p>
    <w:p w14:paraId="0E52E4D1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74D7AD8B" w14:textId="4D1760E3" w:rsidR="00F41963" w:rsidRDefault="00F41963" w:rsidP="00F41963">
      <w:pPr>
        <w:pStyle w:val="SubStepAlpha"/>
      </w:pPr>
      <w:r>
        <w:t xml:space="preserve">Close the </w:t>
      </w:r>
      <w:r w:rsidRPr="00F41963">
        <w:rPr>
          <w:b/>
          <w:bCs/>
        </w:rPr>
        <w:t>Command Prompt</w:t>
      </w:r>
      <w:r>
        <w:t xml:space="preserve"> and click </w:t>
      </w:r>
      <w:r w:rsidRPr="00F41963">
        <w:rPr>
          <w:b/>
          <w:bCs/>
        </w:rPr>
        <w:t>Web Browser</w:t>
      </w:r>
      <w:r>
        <w:t xml:space="preserve">. Test access to </w:t>
      </w:r>
      <w:r w:rsidRPr="00F41963">
        <w:rPr>
          <w:b/>
          <w:bCs/>
        </w:rPr>
        <w:t>www.ptsecurity.com</w:t>
      </w:r>
      <w:r>
        <w:t>. Access should be successful.</w:t>
      </w:r>
    </w:p>
    <w:p w14:paraId="78C49BC7" w14:textId="4C878237" w:rsidR="00A62291" w:rsidRDefault="007C1654" w:rsidP="002D3880">
      <w:pPr>
        <w:pStyle w:val="Heading1"/>
      </w:pPr>
      <w:r w:rsidRPr="007C1654">
        <w:t>Reflection</w:t>
      </w:r>
    </w:p>
    <w:p w14:paraId="059B67ED" w14:textId="0FA54CF8" w:rsidR="00F41963" w:rsidRDefault="00F41963" w:rsidP="00F41963">
      <w:pPr>
        <w:pStyle w:val="SubStepAlpha"/>
        <w:numPr>
          <w:ilvl w:val="0"/>
          <w:numId w:val="30"/>
        </w:numPr>
      </w:pPr>
      <w:r w:rsidRPr="00F41963">
        <w:t xml:space="preserve">List </w:t>
      </w:r>
      <w:proofErr w:type="gramStart"/>
      <w:r w:rsidRPr="00F41963">
        <w:t>all of</w:t>
      </w:r>
      <w:proofErr w:type="gramEnd"/>
      <w:r w:rsidRPr="00F41963">
        <w:t xml:space="preserve"> the different security approaches that were used in this situation</w:t>
      </w:r>
      <w:r>
        <w:t>.</w:t>
      </w:r>
    </w:p>
    <w:p w14:paraId="47B216AD" w14:textId="78C61701" w:rsidR="00C057A4" w:rsidRDefault="00C057A4" w:rsidP="00C057A4">
      <w:pPr>
        <w:pStyle w:val="SubStepAlpha"/>
        <w:numPr>
          <w:ilvl w:val="0"/>
          <w:numId w:val="0"/>
        </w:numPr>
        <w:ind w:left="720"/>
      </w:pPr>
      <w:r>
        <w:t>Answers:</w:t>
      </w:r>
    </w:p>
    <w:p w14:paraId="1C783BCA" w14:textId="3481EA67" w:rsidR="00C057A4" w:rsidRDefault="00C057A4" w:rsidP="00C057A4">
      <w:pPr>
        <w:pStyle w:val="SubStepAlpha"/>
        <w:numPr>
          <w:ilvl w:val="0"/>
          <w:numId w:val="40"/>
        </w:numPr>
      </w:pPr>
      <w:r>
        <w:t>Using doors and sirens as physical security to data centers.</w:t>
      </w:r>
    </w:p>
    <w:p w14:paraId="5F130A60" w14:textId="0BF871CB" w:rsidR="00C057A4" w:rsidRDefault="00C057A4" w:rsidP="00C057A4">
      <w:pPr>
        <w:pStyle w:val="SubStepAlpha"/>
        <w:numPr>
          <w:ilvl w:val="0"/>
          <w:numId w:val="40"/>
        </w:numPr>
      </w:pPr>
      <w:r>
        <w:t>Using IoT devices, e.g., air conditioners, fire alarms, thermostats, humidifiers to protect devices from environmental issues.</w:t>
      </w:r>
    </w:p>
    <w:p w14:paraId="02CE61C0" w14:textId="7B0C3B05" w:rsidR="00C057A4" w:rsidRDefault="00C057A4" w:rsidP="00C057A4">
      <w:pPr>
        <w:pStyle w:val="SubStepAlpha"/>
        <w:numPr>
          <w:ilvl w:val="0"/>
          <w:numId w:val="40"/>
        </w:numPr>
      </w:pPr>
      <w:r>
        <w:t>Using VPN to segregate administrators from guests.</w:t>
      </w:r>
    </w:p>
    <w:p w14:paraId="1F8B0909" w14:textId="455D02DC" w:rsidR="00C057A4" w:rsidRDefault="00C057A4" w:rsidP="00C057A4">
      <w:pPr>
        <w:pStyle w:val="SubStepAlpha"/>
        <w:numPr>
          <w:ilvl w:val="0"/>
          <w:numId w:val="40"/>
        </w:numPr>
      </w:pPr>
      <w:r>
        <w:t>Making sure guests cannot break into data center information.</w:t>
      </w:r>
    </w:p>
    <w:p w14:paraId="6652A9A4" w14:textId="7FC3CC80" w:rsidR="00C057A4" w:rsidRDefault="00C057A4" w:rsidP="00C057A4">
      <w:pPr>
        <w:pStyle w:val="SubStepAlpha"/>
        <w:numPr>
          <w:ilvl w:val="0"/>
          <w:numId w:val="40"/>
        </w:numPr>
      </w:pPr>
      <w:r>
        <w:t>Access list controls must be put in places.</w:t>
      </w:r>
    </w:p>
    <w:p w14:paraId="107F051B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3FAC70FE" w14:textId="4298E6E0" w:rsidR="00F41963" w:rsidRDefault="00F41963" w:rsidP="00F41963">
      <w:pPr>
        <w:pStyle w:val="SubStepAlpha"/>
        <w:numPr>
          <w:ilvl w:val="0"/>
          <w:numId w:val="30"/>
        </w:numPr>
      </w:pPr>
      <w:r w:rsidRPr="00F41963">
        <w:t>In a situation where real equipment is used, list other suggestions that could be added to this scenario to make it more secure</w:t>
      </w:r>
      <w:r>
        <w:t>.</w:t>
      </w:r>
    </w:p>
    <w:p w14:paraId="4C5A6BDD" w14:textId="14E03700" w:rsidR="00C057A4" w:rsidRDefault="00C057A4" w:rsidP="00C057A4">
      <w:pPr>
        <w:pStyle w:val="SubStepAlpha"/>
        <w:numPr>
          <w:ilvl w:val="0"/>
          <w:numId w:val="40"/>
        </w:numPr>
      </w:pPr>
      <w:r>
        <w:t>The use of strong passwords to access networks and enforcing the change of passwords every 90 days.</w:t>
      </w:r>
    </w:p>
    <w:p w14:paraId="08429593" w14:textId="7ED29268" w:rsidR="00C057A4" w:rsidRDefault="00C057A4" w:rsidP="00C057A4">
      <w:pPr>
        <w:pStyle w:val="SubStepAlpha"/>
        <w:numPr>
          <w:ilvl w:val="0"/>
          <w:numId w:val="40"/>
        </w:numPr>
      </w:pPr>
      <w:r>
        <w:t>The use of biometrics such as retinal scanners and fingerprint to allow entry into sensitive areas.</w:t>
      </w:r>
    </w:p>
    <w:p w14:paraId="01F721FA" w14:textId="44636046" w:rsidR="00C057A4" w:rsidRDefault="00C057A4" w:rsidP="00C057A4">
      <w:pPr>
        <w:pStyle w:val="SubStepAlpha"/>
        <w:numPr>
          <w:ilvl w:val="0"/>
          <w:numId w:val="40"/>
        </w:numPr>
      </w:pPr>
      <w:r>
        <w:t>Creating a backup in a care of disruption.</w:t>
      </w:r>
    </w:p>
    <w:p w14:paraId="18C40ADB" w14:textId="592318C2" w:rsidR="00C057A4" w:rsidRDefault="00C057A4" w:rsidP="00C057A4">
      <w:pPr>
        <w:pStyle w:val="SubStepAlpha"/>
        <w:numPr>
          <w:ilvl w:val="0"/>
          <w:numId w:val="40"/>
        </w:numPr>
      </w:pPr>
      <w:r>
        <w:t xml:space="preserve">The use of </w:t>
      </w:r>
      <w:proofErr w:type="gramStart"/>
      <w:r>
        <w:t>VPN  for</w:t>
      </w:r>
      <w:proofErr w:type="gramEnd"/>
      <w:r>
        <w:t xml:space="preserve"> the protection of all data traveling out of the data center.,</w:t>
      </w:r>
    </w:p>
    <w:p w14:paraId="03DC0F19" w14:textId="77777777" w:rsidR="00487CFC" w:rsidRPr="00487CFC" w:rsidRDefault="00487CFC" w:rsidP="00487CFC">
      <w:pPr>
        <w:pStyle w:val="AnswerLineL50"/>
      </w:pPr>
      <w:r w:rsidRPr="00487CFC">
        <w:t>Type your answers here.</w:t>
      </w:r>
    </w:p>
    <w:p w14:paraId="43999732" w14:textId="5B410935" w:rsidR="002400F5" w:rsidRDefault="001B75A0" w:rsidP="001B75A0">
      <w:pPr>
        <w:pStyle w:val="ConfigWindow"/>
      </w:pPr>
      <w:r>
        <w:t>End of document.</w:t>
      </w:r>
    </w:p>
    <w:sectPr w:rsidR="002400F5" w:rsidSect="002D388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1526" w:right="1080" w:bottom="1224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A3584" w14:textId="77777777" w:rsidR="006242E4" w:rsidRDefault="006242E4" w:rsidP="00710659">
      <w:pPr>
        <w:spacing w:after="0" w:line="240" w:lineRule="auto"/>
      </w:pPr>
      <w:r>
        <w:separator/>
      </w:r>
    </w:p>
    <w:p w14:paraId="5F63C8A4" w14:textId="77777777" w:rsidR="006242E4" w:rsidRDefault="006242E4"/>
  </w:endnote>
  <w:endnote w:type="continuationSeparator" w:id="0">
    <w:p w14:paraId="51E12F99" w14:textId="77777777" w:rsidR="006242E4" w:rsidRDefault="006242E4" w:rsidP="00710659">
      <w:pPr>
        <w:spacing w:after="0" w:line="240" w:lineRule="auto"/>
      </w:pPr>
      <w:r>
        <w:continuationSeparator/>
      </w:r>
    </w:p>
    <w:p w14:paraId="46EBE85C" w14:textId="77777777" w:rsidR="006242E4" w:rsidRDefault="006242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74A" w14:textId="77777777" w:rsidR="00151F28" w:rsidRDefault="00151F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620AF" w14:textId="466CECD2" w:rsidR="002B4FA5" w:rsidRPr="00882B63" w:rsidRDefault="002B4FA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2019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985B2E">
      <w:rPr>
        <w:noProof/>
      </w:rPr>
      <w:t>2023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46828" w14:textId="3AACF6CA" w:rsidR="002B4FA5" w:rsidRPr="00882B63" w:rsidRDefault="002B4FA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2019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985B2E">
      <w:rPr>
        <w:noProof/>
      </w:rPr>
      <w:t>2023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063F2" w14:textId="77777777" w:rsidR="006242E4" w:rsidRDefault="006242E4" w:rsidP="00710659">
      <w:pPr>
        <w:spacing w:after="0" w:line="240" w:lineRule="auto"/>
      </w:pPr>
      <w:r>
        <w:separator/>
      </w:r>
    </w:p>
    <w:p w14:paraId="2E7728E9" w14:textId="77777777" w:rsidR="006242E4" w:rsidRDefault="006242E4"/>
  </w:footnote>
  <w:footnote w:type="continuationSeparator" w:id="0">
    <w:p w14:paraId="5CA299FF" w14:textId="77777777" w:rsidR="006242E4" w:rsidRDefault="006242E4" w:rsidP="00710659">
      <w:pPr>
        <w:spacing w:after="0" w:line="240" w:lineRule="auto"/>
      </w:pPr>
      <w:r>
        <w:continuationSeparator/>
      </w:r>
    </w:p>
    <w:p w14:paraId="64FAB1E9" w14:textId="77777777" w:rsidR="006242E4" w:rsidRDefault="006242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AB4D0" w14:textId="77777777" w:rsidR="00151F28" w:rsidRDefault="00151F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Title"/>
      <w:tag w:val=""/>
      <w:id w:val="-1711953976"/>
      <w:placeholder>
        <w:docPart w:val="F0CB2E99740747E6BA1B72436D41605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A1638CF" w14:textId="103CB722" w:rsidR="002B4FA5" w:rsidRDefault="002B4FA5" w:rsidP="008402F2">
        <w:pPr>
          <w:pStyle w:val="PageHead"/>
        </w:pPr>
        <w:r>
          <w:t>Packet Tracer - Network Security Exploration - Physical Mode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773CAE" w14:textId="77777777" w:rsidR="002B4FA5" w:rsidRDefault="002B4FA5" w:rsidP="006C3FCF">
    <w:pPr>
      <w:ind w:left="-288"/>
    </w:pPr>
    <w:r>
      <w:rPr>
        <w:noProof/>
      </w:rPr>
      <w:drawing>
        <wp:inline distT="0" distB="0" distL="0" distR="0" wp14:anchorId="646E4597" wp14:editId="7570A804">
          <wp:extent cx="2587752" cy="804672"/>
          <wp:effectExtent l="0" t="0" r="3175" b="0"/>
          <wp:docPr id="8" name="Picture 8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697239"/>
    <w:multiLevelType w:val="multilevel"/>
    <w:tmpl w:val="0D2CB928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520"/>
        </w:tabs>
        <w:ind w:left="2520" w:hanging="360"/>
      </w:pPr>
      <w:rPr>
        <w:rFonts w:hint="default"/>
      </w:rPr>
    </w:lvl>
  </w:abstractNum>
  <w:abstractNum w:abstractNumId="3" w15:restartNumberingAfterBreak="0">
    <w:nsid w:val="109D0F7F"/>
    <w:multiLevelType w:val="hybridMultilevel"/>
    <w:tmpl w:val="E766C4CA"/>
    <w:lvl w:ilvl="0" w:tplc="1016736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DF612DD"/>
    <w:multiLevelType w:val="multilevel"/>
    <w:tmpl w:val="BE2C3BBC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520"/>
        </w:tabs>
        <w:ind w:left="2520" w:hanging="360"/>
      </w:pPr>
      <w:rPr>
        <w:rFonts w:hint="default"/>
      </w:rPr>
    </w:lvl>
  </w:abstractNum>
  <w:abstractNum w:abstractNumId="6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24C712B4"/>
    <w:multiLevelType w:val="multilevel"/>
    <w:tmpl w:val="8D22B63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none"/>
      <w:lvlText w:val="o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8" w15:restartNumberingAfterBreak="0">
    <w:nsid w:val="25210975"/>
    <w:multiLevelType w:val="hybridMultilevel"/>
    <w:tmpl w:val="4288A68C"/>
    <w:lvl w:ilvl="0" w:tplc="4F2A85D2">
      <w:start w:val="255"/>
      <w:numFmt w:val="bullet"/>
      <w:lvlText w:val="-"/>
      <w:lvlJc w:val="left"/>
      <w:pPr>
        <w:ind w:left="480" w:hanging="360"/>
      </w:pPr>
      <w:rPr>
        <w:rFonts w:ascii="Courier New" w:eastAsia="Calibr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29600E95"/>
    <w:multiLevelType w:val="hybridMultilevel"/>
    <w:tmpl w:val="23502E98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2CFD1736"/>
    <w:multiLevelType w:val="hybridMultilevel"/>
    <w:tmpl w:val="2A0E9DDC"/>
    <w:lvl w:ilvl="0" w:tplc="8F902B6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731625"/>
    <w:multiLevelType w:val="multilevel"/>
    <w:tmpl w:val="939E9884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none"/>
      <w:lvlText w:val="o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12" w15:restartNumberingAfterBreak="0">
    <w:nsid w:val="495801A5"/>
    <w:multiLevelType w:val="hybridMultilevel"/>
    <w:tmpl w:val="90A0D120"/>
    <w:lvl w:ilvl="0" w:tplc="409C282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F23836"/>
    <w:multiLevelType w:val="multilevel"/>
    <w:tmpl w:val="E40678D6"/>
    <w:styleLink w:val="BulletList"/>
    <w:lvl w:ilvl="0">
      <w:start w:val="1"/>
      <w:numFmt w:val="bullet"/>
      <w:pStyle w:val="Bulletlevel1"/>
      <w:lvlText w:val=""/>
      <w:lvlJc w:val="left"/>
      <w:pPr>
        <w:ind w:left="720" w:hanging="360"/>
      </w:pPr>
      <w:rPr>
        <w:rFonts w:ascii="Webdings" w:hAnsi="Webdings" w:hint="default"/>
        <w:sz w:val="14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 w15:restartNumberingAfterBreak="0">
    <w:nsid w:val="574411D5"/>
    <w:multiLevelType w:val="multilevel"/>
    <w:tmpl w:val="7EA287D8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A664DBF"/>
    <w:multiLevelType w:val="hybridMultilevel"/>
    <w:tmpl w:val="861EB1BA"/>
    <w:lvl w:ilvl="0" w:tplc="5A749C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D6E3B"/>
    <w:multiLevelType w:val="hybridMultilevel"/>
    <w:tmpl w:val="DCFE780C"/>
    <w:lvl w:ilvl="0" w:tplc="6EB0E042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00061A"/>
    <w:multiLevelType w:val="hybridMultilevel"/>
    <w:tmpl w:val="BD7CBF90"/>
    <w:lvl w:ilvl="0" w:tplc="B40EF166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21A97"/>
    <w:multiLevelType w:val="hybridMultilevel"/>
    <w:tmpl w:val="0628A7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0575722">
    <w:abstractNumId w:val="13"/>
  </w:num>
  <w:num w:numId="2" w16cid:durableId="1047143519">
    <w:abstractNumId w:val="4"/>
  </w:num>
  <w:num w:numId="3" w16cid:durableId="804272365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 w16cid:durableId="1641224732">
    <w:abstractNumId w:val="1"/>
  </w:num>
  <w:num w:numId="5" w16cid:durableId="1786002525">
    <w:abstractNumId w:val="5"/>
  </w:num>
  <w:num w:numId="6" w16cid:durableId="778569771">
    <w:abstractNumId w:val="9"/>
  </w:num>
  <w:num w:numId="7" w16cid:durableId="1206717519">
    <w:abstractNumId w:val="15"/>
  </w:num>
  <w:num w:numId="8" w16cid:durableId="547382462">
    <w:abstractNumId w:val="10"/>
  </w:num>
  <w:num w:numId="9" w16cid:durableId="219826346">
    <w:abstractNumId w:val="12"/>
  </w:num>
  <w:num w:numId="10" w16cid:durableId="1263416031">
    <w:abstractNumId w:val="18"/>
  </w:num>
  <w:num w:numId="11" w16cid:durableId="1104959274">
    <w:abstractNumId w:val="3"/>
  </w:num>
  <w:num w:numId="12" w16cid:durableId="306514465">
    <w:abstractNumId w:val="17"/>
  </w:num>
  <w:num w:numId="13" w16cid:durableId="1578437414">
    <w:abstractNumId w:val="17"/>
    <w:lvlOverride w:ilvl="0">
      <w:startOverride w:val="1"/>
    </w:lvlOverride>
  </w:num>
  <w:num w:numId="14" w16cid:durableId="560748755">
    <w:abstractNumId w:val="17"/>
    <w:lvlOverride w:ilvl="0">
      <w:startOverride w:val="1"/>
    </w:lvlOverride>
  </w:num>
  <w:num w:numId="15" w16cid:durableId="146821853">
    <w:abstractNumId w:val="17"/>
    <w:lvlOverride w:ilvl="0">
      <w:startOverride w:val="1"/>
    </w:lvlOverride>
  </w:num>
  <w:num w:numId="16" w16cid:durableId="1956709359">
    <w:abstractNumId w:val="17"/>
    <w:lvlOverride w:ilvl="0">
      <w:startOverride w:val="1"/>
    </w:lvlOverride>
  </w:num>
  <w:num w:numId="17" w16cid:durableId="1151868093">
    <w:abstractNumId w:val="17"/>
    <w:lvlOverride w:ilvl="0">
      <w:startOverride w:val="1"/>
    </w:lvlOverride>
  </w:num>
  <w:num w:numId="18" w16cid:durableId="1313295940">
    <w:abstractNumId w:val="17"/>
    <w:lvlOverride w:ilvl="0">
      <w:startOverride w:val="1"/>
    </w:lvlOverride>
  </w:num>
  <w:num w:numId="19" w16cid:durableId="120078376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0" w16cid:durableId="389043159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1" w16cid:durableId="1858420346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2" w16cid:durableId="426732789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3" w16cid:durableId="1414618749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 w16cid:durableId="1566329498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5" w16cid:durableId="179587074">
    <w:abstractNumId w:val="5"/>
    <w:lvlOverride w:ilvl="0">
      <w:lvl w:ilvl="0">
        <w:start w:val="1"/>
        <w:numFmt w:val="none"/>
        <w:pStyle w:val="Heading1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Part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540"/>
          </w:tabs>
          <w:ind w:left="5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6" w16cid:durableId="1065833234">
    <w:abstractNumId w:val="7"/>
  </w:num>
  <w:num w:numId="27" w16cid:durableId="131558154">
    <w:abstractNumId w:val="11"/>
  </w:num>
  <w:num w:numId="28" w16cid:durableId="1044988932">
    <w:abstractNumId w:val="17"/>
    <w:lvlOverride w:ilvl="0">
      <w:startOverride w:val="1"/>
    </w:lvlOverride>
  </w:num>
  <w:num w:numId="29" w16cid:durableId="419645762">
    <w:abstractNumId w:val="17"/>
    <w:lvlOverride w:ilvl="0">
      <w:startOverride w:val="1"/>
    </w:lvlOverride>
  </w:num>
  <w:num w:numId="30" w16cid:durableId="1363704989">
    <w:abstractNumId w:val="17"/>
    <w:lvlOverride w:ilvl="0">
      <w:startOverride w:val="1"/>
    </w:lvlOverride>
  </w:num>
  <w:num w:numId="31" w16cid:durableId="514078757">
    <w:abstractNumId w:val="13"/>
    <w:lvlOverride w:ilvl="0">
      <w:lvl w:ilvl="0">
        <w:start w:val="1"/>
        <w:numFmt w:val="bullet"/>
        <w:pStyle w:val="Bulletlevel1"/>
        <w:lvlText w:val=""/>
        <w:lvlJc w:val="left"/>
        <w:pPr>
          <w:ind w:left="720" w:hanging="360"/>
        </w:pPr>
        <w:rPr>
          <w:rFonts w:ascii="Webdings" w:hAnsi="Webdings" w:hint="default"/>
          <w:sz w:val="14"/>
          <w:szCs w:val="14"/>
        </w:rPr>
      </w:lvl>
    </w:lvlOverride>
  </w:num>
  <w:num w:numId="32" w16cid:durableId="610934254">
    <w:abstractNumId w:val="2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 w16cid:durableId="367024622">
    <w:abstractNumId w:val="2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 w16cid:durableId="1946377941">
    <w:abstractNumId w:val="2"/>
  </w:num>
  <w:num w:numId="35" w16cid:durableId="2122648845">
    <w:abstractNumId w:val="0"/>
  </w:num>
  <w:num w:numId="36" w16cid:durableId="1405882192">
    <w:abstractNumId w:val="6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37" w16cid:durableId="222495103">
    <w:abstractNumId w:val="14"/>
  </w:num>
  <w:num w:numId="38" w16cid:durableId="108665657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07070244">
    <w:abstractNumId w:val="8"/>
  </w:num>
  <w:num w:numId="40" w16cid:durableId="577254294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25"/>
    <w:rsid w:val="00001BDF"/>
    <w:rsid w:val="0000380F"/>
    <w:rsid w:val="00004175"/>
    <w:rsid w:val="000059C9"/>
    <w:rsid w:val="000115BD"/>
    <w:rsid w:val="00012C22"/>
    <w:rsid w:val="00013ABB"/>
    <w:rsid w:val="000160F7"/>
    <w:rsid w:val="00016D5B"/>
    <w:rsid w:val="00016F30"/>
    <w:rsid w:val="0002047C"/>
    <w:rsid w:val="00021B9A"/>
    <w:rsid w:val="000242D6"/>
    <w:rsid w:val="00024EE5"/>
    <w:rsid w:val="00036381"/>
    <w:rsid w:val="000407EC"/>
    <w:rsid w:val="00041AF6"/>
    <w:rsid w:val="000425B6"/>
    <w:rsid w:val="00044E62"/>
    <w:rsid w:val="00044EB5"/>
    <w:rsid w:val="00044EBC"/>
    <w:rsid w:val="00050123"/>
    <w:rsid w:val="00050BA4"/>
    <w:rsid w:val="0005141D"/>
    <w:rsid w:val="00051738"/>
    <w:rsid w:val="0005242B"/>
    <w:rsid w:val="00052548"/>
    <w:rsid w:val="000531E9"/>
    <w:rsid w:val="00060696"/>
    <w:rsid w:val="00062D89"/>
    <w:rsid w:val="000661B8"/>
    <w:rsid w:val="00066D07"/>
    <w:rsid w:val="00067A67"/>
    <w:rsid w:val="00070C16"/>
    <w:rsid w:val="0007279A"/>
    <w:rsid w:val="00075EA9"/>
    <w:rsid w:val="00076873"/>
    <w:rsid w:val="000769CF"/>
    <w:rsid w:val="00080AD8"/>
    <w:rsid w:val="000815D8"/>
    <w:rsid w:val="00081F2A"/>
    <w:rsid w:val="0008280F"/>
    <w:rsid w:val="0008361E"/>
    <w:rsid w:val="00083FDC"/>
    <w:rsid w:val="00084C99"/>
    <w:rsid w:val="00085CC6"/>
    <w:rsid w:val="0008746A"/>
    <w:rsid w:val="00090C07"/>
    <w:rsid w:val="0009147A"/>
    <w:rsid w:val="00091681"/>
    <w:rsid w:val="00091E8D"/>
    <w:rsid w:val="0009378D"/>
    <w:rsid w:val="00097163"/>
    <w:rsid w:val="000A22C8"/>
    <w:rsid w:val="000A315B"/>
    <w:rsid w:val="000B2344"/>
    <w:rsid w:val="000B7DE5"/>
    <w:rsid w:val="000C2118"/>
    <w:rsid w:val="000C333E"/>
    <w:rsid w:val="000C33A6"/>
    <w:rsid w:val="000C5EF2"/>
    <w:rsid w:val="000C6425"/>
    <w:rsid w:val="000C6E6E"/>
    <w:rsid w:val="000C7B7D"/>
    <w:rsid w:val="000D55B4"/>
    <w:rsid w:val="000D7B2F"/>
    <w:rsid w:val="000E65F0"/>
    <w:rsid w:val="000F072C"/>
    <w:rsid w:val="000F2074"/>
    <w:rsid w:val="000F2645"/>
    <w:rsid w:val="000F2BC1"/>
    <w:rsid w:val="000F2E82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0F93"/>
    <w:rsid w:val="00112AC5"/>
    <w:rsid w:val="001133DD"/>
    <w:rsid w:val="00120CBE"/>
    <w:rsid w:val="0012151B"/>
    <w:rsid w:val="00121BAE"/>
    <w:rsid w:val="00123741"/>
    <w:rsid w:val="00124563"/>
    <w:rsid w:val="00125806"/>
    <w:rsid w:val="001261C4"/>
    <w:rsid w:val="00130A20"/>
    <w:rsid w:val="001314FB"/>
    <w:rsid w:val="00131AFF"/>
    <w:rsid w:val="0013221A"/>
    <w:rsid w:val="001329B2"/>
    <w:rsid w:val="001366EC"/>
    <w:rsid w:val="0014092E"/>
    <w:rsid w:val="0014219C"/>
    <w:rsid w:val="001425ED"/>
    <w:rsid w:val="00143450"/>
    <w:rsid w:val="00143E22"/>
    <w:rsid w:val="00144997"/>
    <w:rsid w:val="001472C8"/>
    <w:rsid w:val="00151F28"/>
    <w:rsid w:val="00152385"/>
    <w:rsid w:val="001523C0"/>
    <w:rsid w:val="001535FE"/>
    <w:rsid w:val="00154E3A"/>
    <w:rsid w:val="00155352"/>
    <w:rsid w:val="00157902"/>
    <w:rsid w:val="00162105"/>
    <w:rsid w:val="00162EEA"/>
    <w:rsid w:val="00163008"/>
    <w:rsid w:val="00163164"/>
    <w:rsid w:val="00166253"/>
    <w:rsid w:val="00166CFB"/>
    <w:rsid w:val="001677BE"/>
    <w:rsid w:val="001704B7"/>
    <w:rsid w:val="001708A6"/>
    <w:rsid w:val="001710C0"/>
    <w:rsid w:val="00172AFB"/>
    <w:rsid w:val="001739A2"/>
    <w:rsid w:val="00176A88"/>
    <w:rsid w:val="001772B8"/>
    <w:rsid w:val="00180FBF"/>
    <w:rsid w:val="001813C3"/>
    <w:rsid w:val="00181E3A"/>
    <w:rsid w:val="00182CF4"/>
    <w:rsid w:val="00186CE1"/>
    <w:rsid w:val="00191F00"/>
    <w:rsid w:val="00192ED9"/>
    <w:rsid w:val="00192F12"/>
    <w:rsid w:val="00193F14"/>
    <w:rsid w:val="001965F0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0712"/>
    <w:rsid w:val="001B67D8"/>
    <w:rsid w:val="001B6F95"/>
    <w:rsid w:val="001B75A0"/>
    <w:rsid w:val="001C05A1"/>
    <w:rsid w:val="001C1536"/>
    <w:rsid w:val="001C1D9E"/>
    <w:rsid w:val="001C5998"/>
    <w:rsid w:val="001C7C3B"/>
    <w:rsid w:val="001D51CB"/>
    <w:rsid w:val="001D5B6F"/>
    <w:rsid w:val="001E0AB8"/>
    <w:rsid w:val="001E217A"/>
    <w:rsid w:val="001E38E0"/>
    <w:rsid w:val="001E4E72"/>
    <w:rsid w:val="001E62B3"/>
    <w:rsid w:val="001E6424"/>
    <w:rsid w:val="001F0171"/>
    <w:rsid w:val="001F0A38"/>
    <w:rsid w:val="001F0D77"/>
    <w:rsid w:val="001F56BC"/>
    <w:rsid w:val="001F643A"/>
    <w:rsid w:val="001F7DD8"/>
    <w:rsid w:val="00201928"/>
    <w:rsid w:val="00203E26"/>
    <w:rsid w:val="0020449C"/>
    <w:rsid w:val="00210934"/>
    <w:rsid w:val="002113B8"/>
    <w:rsid w:val="00213750"/>
    <w:rsid w:val="00214E35"/>
    <w:rsid w:val="00215665"/>
    <w:rsid w:val="002163BB"/>
    <w:rsid w:val="0021792C"/>
    <w:rsid w:val="00220909"/>
    <w:rsid w:val="00221482"/>
    <w:rsid w:val="002240AB"/>
    <w:rsid w:val="00225E37"/>
    <w:rsid w:val="00226E32"/>
    <w:rsid w:val="00227836"/>
    <w:rsid w:val="00227C68"/>
    <w:rsid w:val="0023099F"/>
    <w:rsid w:val="00231DCA"/>
    <w:rsid w:val="00235792"/>
    <w:rsid w:val="00237F2C"/>
    <w:rsid w:val="002400F5"/>
    <w:rsid w:val="00242E3A"/>
    <w:rsid w:val="00246492"/>
    <w:rsid w:val="00246D0B"/>
    <w:rsid w:val="002503A5"/>
    <w:rsid w:val="002506CF"/>
    <w:rsid w:val="0025107F"/>
    <w:rsid w:val="00251502"/>
    <w:rsid w:val="00260CD4"/>
    <w:rsid w:val="002639D8"/>
    <w:rsid w:val="00265F77"/>
    <w:rsid w:val="00266C83"/>
    <w:rsid w:val="00270FCC"/>
    <w:rsid w:val="00272A9F"/>
    <w:rsid w:val="00274245"/>
    <w:rsid w:val="002768DC"/>
    <w:rsid w:val="00281989"/>
    <w:rsid w:val="00282103"/>
    <w:rsid w:val="002837AD"/>
    <w:rsid w:val="00284D6A"/>
    <w:rsid w:val="00292D36"/>
    <w:rsid w:val="00294BA0"/>
    <w:rsid w:val="00294C8F"/>
    <w:rsid w:val="002A0B2E"/>
    <w:rsid w:val="002A0DC1"/>
    <w:rsid w:val="002A6C56"/>
    <w:rsid w:val="002B4F13"/>
    <w:rsid w:val="002B4FA5"/>
    <w:rsid w:val="002C04C4"/>
    <w:rsid w:val="002C090C"/>
    <w:rsid w:val="002C105F"/>
    <w:rsid w:val="002C1243"/>
    <w:rsid w:val="002C1815"/>
    <w:rsid w:val="002C475E"/>
    <w:rsid w:val="002C6AD6"/>
    <w:rsid w:val="002D1258"/>
    <w:rsid w:val="002D3880"/>
    <w:rsid w:val="002D6C2A"/>
    <w:rsid w:val="002D7A86"/>
    <w:rsid w:val="002E475E"/>
    <w:rsid w:val="002E4C94"/>
    <w:rsid w:val="002E648A"/>
    <w:rsid w:val="002F3714"/>
    <w:rsid w:val="002F45FF"/>
    <w:rsid w:val="002F66D3"/>
    <w:rsid w:val="002F6D17"/>
    <w:rsid w:val="00302130"/>
    <w:rsid w:val="00302887"/>
    <w:rsid w:val="003056EB"/>
    <w:rsid w:val="00305C3B"/>
    <w:rsid w:val="00306443"/>
    <w:rsid w:val="003071FF"/>
    <w:rsid w:val="00310652"/>
    <w:rsid w:val="00311065"/>
    <w:rsid w:val="0031301F"/>
    <w:rsid w:val="0031371D"/>
    <w:rsid w:val="00314B87"/>
    <w:rsid w:val="003168D2"/>
    <w:rsid w:val="0031789F"/>
    <w:rsid w:val="00320788"/>
    <w:rsid w:val="003233A3"/>
    <w:rsid w:val="00327756"/>
    <w:rsid w:val="003315F0"/>
    <w:rsid w:val="00334C33"/>
    <w:rsid w:val="0034218C"/>
    <w:rsid w:val="0034455D"/>
    <w:rsid w:val="0034461A"/>
    <w:rsid w:val="0034604B"/>
    <w:rsid w:val="00346D17"/>
    <w:rsid w:val="00347972"/>
    <w:rsid w:val="00352FCA"/>
    <w:rsid w:val="00353670"/>
    <w:rsid w:val="0035469B"/>
    <w:rsid w:val="003559CC"/>
    <w:rsid w:val="00355D4B"/>
    <w:rsid w:val="003569D7"/>
    <w:rsid w:val="00357A08"/>
    <w:rsid w:val="003608AC"/>
    <w:rsid w:val="0036110E"/>
    <w:rsid w:val="00363A23"/>
    <w:rsid w:val="0036440C"/>
    <w:rsid w:val="0036465A"/>
    <w:rsid w:val="00380E77"/>
    <w:rsid w:val="00387EE2"/>
    <w:rsid w:val="00390C38"/>
    <w:rsid w:val="00391837"/>
    <w:rsid w:val="00391E02"/>
    <w:rsid w:val="00392390"/>
    <w:rsid w:val="003923C6"/>
    <w:rsid w:val="00392748"/>
    <w:rsid w:val="00392C65"/>
    <w:rsid w:val="00392ED5"/>
    <w:rsid w:val="003A19DC"/>
    <w:rsid w:val="003A1B45"/>
    <w:rsid w:val="003A220C"/>
    <w:rsid w:val="003A7F1A"/>
    <w:rsid w:val="003B256A"/>
    <w:rsid w:val="003B46FC"/>
    <w:rsid w:val="003B5767"/>
    <w:rsid w:val="003B7605"/>
    <w:rsid w:val="003C00B4"/>
    <w:rsid w:val="003C08AA"/>
    <w:rsid w:val="003C1BBF"/>
    <w:rsid w:val="003C1F14"/>
    <w:rsid w:val="003C2A7B"/>
    <w:rsid w:val="003C49EF"/>
    <w:rsid w:val="003C6BCA"/>
    <w:rsid w:val="003C7902"/>
    <w:rsid w:val="003D0BFF"/>
    <w:rsid w:val="003D6EF1"/>
    <w:rsid w:val="003E58E7"/>
    <w:rsid w:val="003E5BE5"/>
    <w:rsid w:val="003F01B5"/>
    <w:rsid w:val="003F18D1"/>
    <w:rsid w:val="003F1DD9"/>
    <w:rsid w:val="003F20EC"/>
    <w:rsid w:val="003F4F0E"/>
    <w:rsid w:val="003F6096"/>
    <w:rsid w:val="003F6E06"/>
    <w:rsid w:val="00402E17"/>
    <w:rsid w:val="00403C7A"/>
    <w:rsid w:val="004040D0"/>
    <w:rsid w:val="004057A6"/>
    <w:rsid w:val="00406554"/>
    <w:rsid w:val="00407755"/>
    <w:rsid w:val="0041134A"/>
    <w:rsid w:val="0041293B"/>
    <w:rsid w:val="004131B0"/>
    <w:rsid w:val="00416C42"/>
    <w:rsid w:val="00422476"/>
    <w:rsid w:val="0042385C"/>
    <w:rsid w:val="00426FA5"/>
    <w:rsid w:val="0043149E"/>
    <w:rsid w:val="00431654"/>
    <w:rsid w:val="00434926"/>
    <w:rsid w:val="00443601"/>
    <w:rsid w:val="00443ACE"/>
    <w:rsid w:val="00444217"/>
    <w:rsid w:val="00444E5C"/>
    <w:rsid w:val="004478F4"/>
    <w:rsid w:val="00450CA8"/>
    <w:rsid w:val="00450F7A"/>
    <w:rsid w:val="00452C6D"/>
    <w:rsid w:val="00455E0B"/>
    <w:rsid w:val="0045724D"/>
    <w:rsid w:val="00457934"/>
    <w:rsid w:val="00462B9F"/>
    <w:rsid w:val="004659EE"/>
    <w:rsid w:val="004706B9"/>
    <w:rsid w:val="00472BB9"/>
    <w:rsid w:val="00473E34"/>
    <w:rsid w:val="00476BA9"/>
    <w:rsid w:val="00481650"/>
    <w:rsid w:val="00483D40"/>
    <w:rsid w:val="00484290"/>
    <w:rsid w:val="00487CFC"/>
    <w:rsid w:val="00490807"/>
    <w:rsid w:val="00491A77"/>
    <w:rsid w:val="004936C2"/>
    <w:rsid w:val="0049379C"/>
    <w:rsid w:val="004955A3"/>
    <w:rsid w:val="004A1CA0"/>
    <w:rsid w:val="004A22E9"/>
    <w:rsid w:val="004A47ED"/>
    <w:rsid w:val="004A4ACD"/>
    <w:rsid w:val="004A506C"/>
    <w:rsid w:val="004A5BC5"/>
    <w:rsid w:val="004B023D"/>
    <w:rsid w:val="004B7A67"/>
    <w:rsid w:val="004C0909"/>
    <w:rsid w:val="004C0961"/>
    <w:rsid w:val="004C3F97"/>
    <w:rsid w:val="004D01F2"/>
    <w:rsid w:val="004D1F2D"/>
    <w:rsid w:val="004D2CCE"/>
    <w:rsid w:val="004D2CED"/>
    <w:rsid w:val="004D3339"/>
    <w:rsid w:val="004D353F"/>
    <w:rsid w:val="004D36D7"/>
    <w:rsid w:val="004D4C3C"/>
    <w:rsid w:val="004D6026"/>
    <w:rsid w:val="004D6164"/>
    <w:rsid w:val="004D682B"/>
    <w:rsid w:val="004E0B1B"/>
    <w:rsid w:val="004E196E"/>
    <w:rsid w:val="004E4D8A"/>
    <w:rsid w:val="004E6152"/>
    <w:rsid w:val="004F344A"/>
    <w:rsid w:val="004F4EC3"/>
    <w:rsid w:val="0050177A"/>
    <w:rsid w:val="00504ED4"/>
    <w:rsid w:val="00510639"/>
    <w:rsid w:val="00510BFF"/>
    <w:rsid w:val="00511791"/>
    <w:rsid w:val="005123EF"/>
    <w:rsid w:val="005139BE"/>
    <w:rsid w:val="0051522A"/>
    <w:rsid w:val="00516142"/>
    <w:rsid w:val="0051681C"/>
    <w:rsid w:val="0051697B"/>
    <w:rsid w:val="00520027"/>
    <w:rsid w:val="0052093C"/>
    <w:rsid w:val="00521B31"/>
    <w:rsid w:val="00522469"/>
    <w:rsid w:val="0052400A"/>
    <w:rsid w:val="005276EB"/>
    <w:rsid w:val="00535697"/>
    <w:rsid w:val="00536277"/>
    <w:rsid w:val="00536F43"/>
    <w:rsid w:val="0053751E"/>
    <w:rsid w:val="00542616"/>
    <w:rsid w:val="00545646"/>
    <w:rsid w:val="005468C1"/>
    <w:rsid w:val="005510BA"/>
    <w:rsid w:val="005538C8"/>
    <w:rsid w:val="00554B4E"/>
    <w:rsid w:val="00556018"/>
    <w:rsid w:val="00556C02"/>
    <w:rsid w:val="005576F5"/>
    <w:rsid w:val="00557BCA"/>
    <w:rsid w:val="00561BB2"/>
    <w:rsid w:val="00563249"/>
    <w:rsid w:val="00570A65"/>
    <w:rsid w:val="00573892"/>
    <w:rsid w:val="005762B1"/>
    <w:rsid w:val="00576839"/>
    <w:rsid w:val="00580456"/>
    <w:rsid w:val="00580E73"/>
    <w:rsid w:val="005822F5"/>
    <w:rsid w:val="00590EDB"/>
    <w:rsid w:val="00592329"/>
    <w:rsid w:val="00593386"/>
    <w:rsid w:val="00596998"/>
    <w:rsid w:val="0059790F"/>
    <w:rsid w:val="005A103E"/>
    <w:rsid w:val="005A1563"/>
    <w:rsid w:val="005A562E"/>
    <w:rsid w:val="005A6E62"/>
    <w:rsid w:val="005B2FB3"/>
    <w:rsid w:val="005B3D10"/>
    <w:rsid w:val="005B63E2"/>
    <w:rsid w:val="005C544D"/>
    <w:rsid w:val="005C6DE5"/>
    <w:rsid w:val="005D1D3A"/>
    <w:rsid w:val="005D2B29"/>
    <w:rsid w:val="005D354A"/>
    <w:rsid w:val="005D3E53"/>
    <w:rsid w:val="005D506C"/>
    <w:rsid w:val="005D7838"/>
    <w:rsid w:val="005E3235"/>
    <w:rsid w:val="005E4176"/>
    <w:rsid w:val="005E4876"/>
    <w:rsid w:val="005E65B5"/>
    <w:rsid w:val="005F0301"/>
    <w:rsid w:val="005F3AE9"/>
    <w:rsid w:val="005F7E1E"/>
    <w:rsid w:val="006007BB"/>
    <w:rsid w:val="00601DC0"/>
    <w:rsid w:val="006034CB"/>
    <w:rsid w:val="00603503"/>
    <w:rsid w:val="00603C52"/>
    <w:rsid w:val="0060553D"/>
    <w:rsid w:val="006131CE"/>
    <w:rsid w:val="0061336B"/>
    <w:rsid w:val="00617CCF"/>
    <w:rsid w:val="00617D6E"/>
    <w:rsid w:val="00620ED5"/>
    <w:rsid w:val="00621714"/>
    <w:rsid w:val="00622D61"/>
    <w:rsid w:val="00624198"/>
    <w:rsid w:val="006242E4"/>
    <w:rsid w:val="00624E21"/>
    <w:rsid w:val="00636C28"/>
    <w:rsid w:val="00640FA7"/>
    <w:rsid w:val="00641C6F"/>
    <w:rsid w:val="006422F6"/>
    <w:rsid w:val="006428E5"/>
    <w:rsid w:val="00644958"/>
    <w:rsid w:val="006513FB"/>
    <w:rsid w:val="00653260"/>
    <w:rsid w:val="00655298"/>
    <w:rsid w:val="00656345"/>
    <w:rsid w:val="00656EEF"/>
    <w:rsid w:val="006576AF"/>
    <w:rsid w:val="00672919"/>
    <w:rsid w:val="006739AA"/>
    <w:rsid w:val="00676CE9"/>
    <w:rsid w:val="00677544"/>
    <w:rsid w:val="00681687"/>
    <w:rsid w:val="00686295"/>
    <w:rsid w:val="00686587"/>
    <w:rsid w:val="006904CF"/>
    <w:rsid w:val="0069449C"/>
    <w:rsid w:val="00695EE2"/>
    <w:rsid w:val="0069660B"/>
    <w:rsid w:val="006979BA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B688D"/>
    <w:rsid w:val="006B6A0C"/>
    <w:rsid w:val="006C19B2"/>
    <w:rsid w:val="006C30A0"/>
    <w:rsid w:val="006C35FF"/>
    <w:rsid w:val="006C3FCF"/>
    <w:rsid w:val="006C49BF"/>
    <w:rsid w:val="006C57F2"/>
    <w:rsid w:val="006C5949"/>
    <w:rsid w:val="006C6832"/>
    <w:rsid w:val="006D090E"/>
    <w:rsid w:val="006D0E30"/>
    <w:rsid w:val="006D1370"/>
    <w:rsid w:val="006D2C28"/>
    <w:rsid w:val="006D3FC1"/>
    <w:rsid w:val="006D506B"/>
    <w:rsid w:val="006D65B2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6F6E1B"/>
    <w:rsid w:val="006F7C07"/>
    <w:rsid w:val="007020CC"/>
    <w:rsid w:val="00705FEC"/>
    <w:rsid w:val="00710659"/>
    <w:rsid w:val="0071147A"/>
    <w:rsid w:val="0071185D"/>
    <w:rsid w:val="00721E01"/>
    <w:rsid w:val="007222AD"/>
    <w:rsid w:val="00726235"/>
    <w:rsid w:val="007267CF"/>
    <w:rsid w:val="00731F3F"/>
    <w:rsid w:val="00733BAB"/>
    <w:rsid w:val="0073604C"/>
    <w:rsid w:val="007436BF"/>
    <w:rsid w:val="007443E9"/>
    <w:rsid w:val="007453BD"/>
    <w:rsid w:val="00745DCE"/>
    <w:rsid w:val="0074648B"/>
    <w:rsid w:val="007467B6"/>
    <w:rsid w:val="00753D89"/>
    <w:rsid w:val="00753DDA"/>
    <w:rsid w:val="00754A6E"/>
    <w:rsid w:val="007550F9"/>
    <w:rsid w:val="007553D8"/>
    <w:rsid w:val="00755511"/>
    <w:rsid w:val="00755C9B"/>
    <w:rsid w:val="00760FE4"/>
    <w:rsid w:val="00762795"/>
    <w:rsid w:val="007636C2"/>
    <w:rsid w:val="00763D8B"/>
    <w:rsid w:val="0076554B"/>
    <w:rsid w:val="007657F6"/>
    <w:rsid w:val="00765E47"/>
    <w:rsid w:val="0077125A"/>
    <w:rsid w:val="00775791"/>
    <w:rsid w:val="0078405B"/>
    <w:rsid w:val="007854FB"/>
    <w:rsid w:val="00786F58"/>
    <w:rsid w:val="00787CC1"/>
    <w:rsid w:val="00792F4E"/>
    <w:rsid w:val="0079398D"/>
    <w:rsid w:val="00796C25"/>
    <w:rsid w:val="007A287C"/>
    <w:rsid w:val="007A3B2A"/>
    <w:rsid w:val="007A64B8"/>
    <w:rsid w:val="007B0C9D"/>
    <w:rsid w:val="007B5522"/>
    <w:rsid w:val="007C0EE0"/>
    <w:rsid w:val="007C1615"/>
    <w:rsid w:val="007C1654"/>
    <w:rsid w:val="007C1B71"/>
    <w:rsid w:val="007C2FBB"/>
    <w:rsid w:val="007C7164"/>
    <w:rsid w:val="007C7413"/>
    <w:rsid w:val="007D1984"/>
    <w:rsid w:val="007D23D2"/>
    <w:rsid w:val="007D2AFE"/>
    <w:rsid w:val="007E3264"/>
    <w:rsid w:val="007E3FEA"/>
    <w:rsid w:val="007E6402"/>
    <w:rsid w:val="007F0A0B"/>
    <w:rsid w:val="007F3A60"/>
    <w:rsid w:val="007F3D0B"/>
    <w:rsid w:val="007F7C94"/>
    <w:rsid w:val="00800914"/>
    <w:rsid w:val="00802FFA"/>
    <w:rsid w:val="0080700A"/>
    <w:rsid w:val="00810E4B"/>
    <w:rsid w:val="00814BAA"/>
    <w:rsid w:val="00815D62"/>
    <w:rsid w:val="0081639B"/>
    <w:rsid w:val="00816F0C"/>
    <w:rsid w:val="0082190B"/>
    <w:rsid w:val="0082211C"/>
    <w:rsid w:val="00824295"/>
    <w:rsid w:val="0082614C"/>
    <w:rsid w:val="00827A65"/>
    <w:rsid w:val="00830420"/>
    <w:rsid w:val="00830473"/>
    <w:rsid w:val="008313F3"/>
    <w:rsid w:val="008402F2"/>
    <w:rsid w:val="00840469"/>
    <w:rsid w:val="008405BB"/>
    <w:rsid w:val="008447F2"/>
    <w:rsid w:val="0084564F"/>
    <w:rsid w:val="00846494"/>
    <w:rsid w:val="00847B20"/>
    <w:rsid w:val="00847E52"/>
    <w:rsid w:val="008509D3"/>
    <w:rsid w:val="00851B7A"/>
    <w:rsid w:val="00853418"/>
    <w:rsid w:val="008542D3"/>
    <w:rsid w:val="00854F9F"/>
    <w:rsid w:val="00856EBD"/>
    <w:rsid w:val="00857CF6"/>
    <w:rsid w:val="00857F90"/>
    <w:rsid w:val="008610ED"/>
    <w:rsid w:val="00861C6A"/>
    <w:rsid w:val="00861F37"/>
    <w:rsid w:val="00865199"/>
    <w:rsid w:val="00867EAF"/>
    <w:rsid w:val="00870763"/>
    <w:rsid w:val="008713EA"/>
    <w:rsid w:val="00873C6B"/>
    <w:rsid w:val="00875839"/>
    <w:rsid w:val="008763A1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6E22"/>
    <w:rsid w:val="008B7A6A"/>
    <w:rsid w:val="008B7FFD"/>
    <w:rsid w:val="008C1FE3"/>
    <w:rsid w:val="008C22B5"/>
    <w:rsid w:val="008C286A"/>
    <w:rsid w:val="008C2920"/>
    <w:rsid w:val="008C3A18"/>
    <w:rsid w:val="008C4307"/>
    <w:rsid w:val="008C61D4"/>
    <w:rsid w:val="008D0710"/>
    <w:rsid w:val="008D23DF"/>
    <w:rsid w:val="008D685B"/>
    <w:rsid w:val="008D73BF"/>
    <w:rsid w:val="008D7F09"/>
    <w:rsid w:val="008E00D5"/>
    <w:rsid w:val="008E03D3"/>
    <w:rsid w:val="008E5B64"/>
    <w:rsid w:val="008E644B"/>
    <w:rsid w:val="008E791B"/>
    <w:rsid w:val="008E7CDE"/>
    <w:rsid w:val="008E7DAA"/>
    <w:rsid w:val="008F0094"/>
    <w:rsid w:val="008F03EF"/>
    <w:rsid w:val="008F340F"/>
    <w:rsid w:val="008F3573"/>
    <w:rsid w:val="00903523"/>
    <w:rsid w:val="00904B22"/>
    <w:rsid w:val="00906281"/>
    <w:rsid w:val="0090659A"/>
    <w:rsid w:val="00911080"/>
    <w:rsid w:val="009115A6"/>
    <w:rsid w:val="00911C8E"/>
    <w:rsid w:val="00912500"/>
    <w:rsid w:val="00912E63"/>
    <w:rsid w:val="0091350B"/>
    <w:rsid w:val="00913964"/>
    <w:rsid w:val="0091553F"/>
    <w:rsid w:val="00915986"/>
    <w:rsid w:val="00916443"/>
    <w:rsid w:val="0091650F"/>
    <w:rsid w:val="00917624"/>
    <w:rsid w:val="00917B68"/>
    <w:rsid w:val="00922AB2"/>
    <w:rsid w:val="0092587C"/>
    <w:rsid w:val="00926CB2"/>
    <w:rsid w:val="00930386"/>
    <w:rsid w:val="009309F5"/>
    <w:rsid w:val="00933237"/>
    <w:rsid w:val="00933F28"/>
    <w:rsid w:val="009400C3"/>
    <w:rsid w:val="00941142"/>
    <w:rsid w:val="00942299"/>
    <w:rsid w:val="009431FE"/>
    <w:rsid w:val="009444E8"/>
    <w:rsid w:val="009453F7"/>
    <w:rsid w:val="009463D8"/>
    <w:rsid w:val="00946BDB"/>
    <w:rsid w:val="009476C0"/>
    <w:rsid w:val="0095349A"/>
    <w:rsid w:val="00956404"/>
    <w:rsid w:val="00963E34"/>
    <w:rsid w:val="00964DFA"/>
    <w:rsid w:val="00970544"/>
    <w:rsid w:val="00970A69"/>
    <w:rsid w:val="0097251D"/>
    <w:rsid w:val="009740D0"/>
    <w:rsid w:val="0098155C"/>
    <w:rsid w:val="00981CCA"/>
    <w:rsid w:val="00983B77"/>
    <w:rsid w:val="00985B2E"/>
    <w:rsid w:val="0098713A"/>
    <w:rsid w:val="00991F27"/>
    <w:rsid w:val="00996053"/>
    <w:rsid w:val="00997E71"/>
    <w:rsid w:val="009A0B2F"/>
    <w:rsid w:val="009A1CF4"/>
    <w:rsid w:val="009A37D7"/>
    <w:rsid w:val="009A4E17"/>
    <w:rsid w:val="009A6955"/>
    <w:rsid w:val="009A7851"/>
    <w:rsid w:val="009B0697"/>
    <w:rsid w:val="009B341C"/>
    <w:rsid w:val="009B5747"/>
    <w:rsid w:val="009B6617"/>
    <w:rsid w:val="009B779B"/>
    <w:rsid w:val="009B78E1"/>
    <w:rsid w:val="009C0B81"/>
    <w:rsid w:val="009C3182"/>
    <w:rsid w:val="009C647E"/>
    <w:rsid w:val="009D2C27"/>
    <w:rsid w:val="009D503E"/>
    <w:rsid w:val="009D55AD"/>
    <w:rsid w:val="009E2309"/>
    <w:rsid w:val="009E42B9"/>
    <w:rsid w:val="009E4E17"/>
    <w:rsid w:val="009E4E30"/>
    <w:rsid w:val="009E54B9"/>
    <w:rsid w:val="009E73BC"/>
    <w:rsid w:val="009F3FFF"/>
    <w:rsid w:val="009F4C2E"/>
    <w:rsid w:val="00A014A3"/>
    <w:rsid w:val="00A027CC"/>
    <w:rsid w:val="00A0412D"/>
    <w:rsid w:val="00A121BF"/>
    <w:rsid w:val="00A15DF0"/>
    <w:rsid w:val="00A21211"/>
    <w:rsid w:val="00A276C7"/>
    <w:rsid w:val="00A30F8A"/>
    <w:rsid w:val="00A31D67"/>
    <w:rsid w:val="00A320C5"/>
    <w:rsid w:val="00A33687"/>
    <w:rsid w:val="00A336BC"/>
    <w:rsid w:val="00A33890"/>
    <w:rsid w:val="00A34E7F"/>
    <w:rsid w:val="00A4015C"/>
    <w:rsid w:val="00A420DA"/>
    <w:rsid w:val="00A42793"/>
    <w:rsid w:val="00A46DEE"/>
    <w:rsid w:val="00A46F0A"/>
    <w:rsid w:val="00A46F25"/>
    <w:rsid w:val="00A47CC2"/>
    <w:rsid w:val="00A502BA"/>
    <w:rsid w:val="00A60146"/>
    <w:rsid w:val="00A601A9"/>
    <w:rsid w:val="00A60F6F"/>
    <w:rsid w:val="00A62291"/>
    <w:rsid w:val="00A622C4"/>
    <w:rsid w:val="00A6283D"/>
    <w:rsid w:val="00A676FF"/>
    <w:rsid w:val="00A70AE7"/>
    <w:rsid w:val="00A73EBA"/>
    <w:rsid w:val="00A754B4"/>
    <w:rsid w:val="00A76665"/>
    <w:rsid w:val="00A76749"/>
    <w:rsid w:val="00A807C1"/>
    <w:rsid w:val="00A81FD8"/>
    <w:rsid w:val="00A82658"/>
    <w:rsid w:val="00A82772"/>
    <w:rsid w:val="00A83374"/>
    <w:rsid w:val="00A87243"/>
    <w:rsid w:val="00A96172"/>
    <w:rsid w:val="00A96D52"/>
    <w:rsid w:val="00A97C5F"/>
    <w:rsid w:val="00AB0D6A"/>
    <w:rsid w:val="00AB113B"/>
    <w:rsid w:val="00AB43B3"/>
    <w:rsid w:val="00AB49B9"/>
    <w:rsid w:val="00AB501D"/>
    <w:rsid w:val="00AB758A"/>
    <w:rsid w:val="00AC027E"/>
    <w:rsid w:val="00AC05AB"/>
    <w:rsid w:val="00AC1E7E"/>
    <w:rsid w:val="00AC3533"/>
    <w:rsid w:val="00AC507D"/>
    <w:rsid w:val="00AC5541"/>
    <w:rsid w:val="00AC5F75"/>
    <w:rsid w:val="00AC66E4"/>
    <w:rsid w:val="00AD0118"/>
    <w:rsid w:val="00AD04F2"/>
    <w:rsid w:val="00AD11CD"/>
    <w:rsid w:val="00AD13CA"/>
    <w:rsid w:val="00AD4578"/>
    <w:rsid w:val="00AD68E9"/>
    <w:rsid w:val="00AD761F"/>
    <w:rsid w:val="00AE2FEC"/>
    <w:rsid w:val="00AE56C0"/>
    <w:rsid w:val="00AF366D"/>
    <w:rsid w:val="00AF7ACC"/>
    <w:rsid w:val="00B00914"/>
    <w:rsid w:val="00B02A8E"/>
    <w:rsid w:val="00B03A8F"/>
    <w:rsid w:val="00B052EE"/>
    <w:rsid w:val="00B1044B"/>
    <w:rsid w:val="00B1081F"/>
    <w:rsid w:val="00B17788"/>
    <w:rsid w:val="00B22CFE"/>
    <w:rsid w:val="00B2496B"/>
    <w:rsid w:val="00B27499"/>
    <w:rsid w:val="00B3010D"/>
    <w:rsid w:val="00B30748"/>
    <w:rsid w:val="00B3287A"/>
    <w:rsid w:val="00B34821"/>
    <w:rsid w:val="00B35151"/>
    <w:rsid w:val="00B36BB5"/>
    <w:rsid w:val="00B40273"/>
    <w:rsid w:val="00B42E3E"/>
    <w:rsid w:val="00B433F2"/>
    <w:rsid w:val="00B458E8"/>
    <w:rsid w:val="00B47940"/>
    <w:rsid w:val="00B5397B"/>
    <w:rsid w:val="00B53EE9"/>
    <w:rsid w:val="00B56560"/>
    <w:rsid w:val="00B6183E"/>
    <w:rsid w:val="00B62809"/>
    <w:rsid w:val="00B70125"/>
    <w:rsid w:val="00B72D19"/>
    <w:rsid w:val="00B72E7B"/>
    <w:rsid w:val="00B72F2A"/>
    <w:rsid w:val="00B74716"/>
    <w:rsid w:val="00B7675A"/>
    <w:rsid w:val="00B81898"/>
    <w:rsid w:val="00B82DED"/>
    <w:rsid w:val="00B8419C"/>
    <w:rsid w:val="00B8606B"/>
    <w:rsid w:val="00B878E7"/>
    <w:rsid w:val="00B879CC"/>
    <w:rsid w:val="00B97278"/>
    <w:rsid w:val="00B97943"/>
    <w:rsid w:val="00BA05A5"/>
    <w:rsid w:val="00BA0B6C"/>
    <w:rsid w:val="00BA1D0B"/>
    <w:rsid w:val="00BA284C"/>
    <w:rsid w:val="00BA2B50"/>
    <w:rsid w:val="00BA6972"/>
    <w:rsid w:val="00BB1890"/>
    <w:rsid w:val="00BB1E0D"/>
    <w:rsid w:val="00BB1FC3"/>
    <w:rsid w:val="00BB26C8"/>
    <w:rsid w:val="00BB4D9B"/>
    <w:rsid w:val="00BB512C"/>
    <w:rsid w:val="00BB545F"/>
    <w:rsid w:val="00BB73FF"/>
    <w:rsid w:val="00BB7688"/>
    <w:rsid w:val="00BC1A79"/>
    <w:rsid w:val="00BC3848"/>
    <w:rsid w:val="00BC7423"/>
    <w:rsid w:val="00BC7CAC"/>
    <w:rsid w:val="00BD6D76"/>
    <w:rsid w:val="00BE0670"/>
    <w:rsid w:val="00BE3A73"/>
    <w:rsid w:val="00BE56B3"/>
    <w:rsid w:val="00BE676D"/>
    <w:rsid w:val="00BF04E8"/>
    <w:rsid w:val="00BF16BF"/>
    <w:rsid w:val="00BF3B65"/>
    <w:rsid w:val="00BF4D1F"/>
    <w:rsid w:val="00BF76BE"/>
    <w:rsid w:val="00BF7D12"/>
    <w:rsid w:val="00C01B95"/>
    <w:rsid w:val="00C02A73"/>
    <w:rsid w:val="00C057A4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9C0"/>
    <w:rsid w:val="00C27E37"/>
    <w:rsid w:val="00C30EC7"/>
    <w:rsid w:val="00C314AE"/>
    <w:rsid w:val="00C32713"/>
    <w:rsid w:val="00C351B8"/>
    <w:rsid w:val="00C410D9"/>
    <w:rsid w:val="00C4363B"/>
    <w:rsid w:val="00C44164"/>
    <w:rsid w:val="00C44DB7"/>
    <w:rsid w:val="00C4510A"/>
    <w:rsid w:val="00C47F2E"/>
    <w:rsid w:val="00C52BA6"/>
    <w:rsid w:val="00C57A1A"/>
    <w:rsid w:val="00C60BBD"/>
    <w:rsid w:val="00C62182"/>
    <w:rsid w:val="00C6258F"/>
    <w:rsid w:val="00C62C41"/>
    <w:rsid w:val="00C63DF6"/>
    <w:rsid w:val="00C63E58"/>
    <w:rsid w:val="00C6495E"/>
    <w:rsid w:val="00C665A2"/>
    <w:rsid w:val="00C670EE"/>
    <w:rsid w:val="00C673F8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92173"/>
    <w:rsid w:val="00CA2BB2"/>
    <w:rsid w:val="00CA5CC6"/>
    <w:rsid w:val="00CA73D5"/>
    <w:rsid w:val="00CB08C1"/>
    <w:rsid w:val="00CB2FC9"/>
    <w:rsid w:val="00CB5068"/>
    <w:rsid w:val="00CB7D2B"/>
    <w:rsid w:val="00CC1C87"/>
    <w:rsid w:val="00CC3000"/>
    <w:rsid w:val="00CC4859"/>
    <w:rsid w:val="00CC4EC1"/>
    <w:rsid w:val="00CC7A35"/>
    <w:rsid w:val="00CC7A58"/>
    <w:rsid w:val="00CD0135"/>
    <w:rsid w:val="00CD072A"/>
    <w:rsid w:val="00CD1070"/>
    <w:rsid w:val="00CD1E97"/>
    <w:rsid w:val="00CD40B1"/>
    <w:rsid w:val="00CD51E0"/>
    <w:rsid w:val="00CD7F73"/>
    <w:rsid w:val="00CE102C"/>
    <w:rsid w:val="00CE26C5"/>
    <w:rsid w:val="00CE36AF"/>
    <w:rsid w:val="00CE4302"/>
    <w:rsid w:val="00CE47F3"/>
    <w:rsid w:val="00CE54DD"/>
    <w:rsid w:val="00CF0DA5"/>
    <w:rsid w:val="00CF26E3"/>
    <w:rsid w:val="00CF4733"/>
    <w:rsid w:val="00CF5D31"/>
    <w:rsid w:val="00CF5F3B"/>
    <w:rsid w:val="00CF7733"/>
    <w:rsid w:val="00CF791A"/>
    <w:rsid w:val="00D00513"/>
    <w:rsid w:val="00D00D7D"/>
    <w:rsid w:val="00D030AE"/>
    <w:rsid w:val="00D07551"/>
    <w:rsid w:val="00D129DA"/>
    <w:rsid w:val="00D139C8"/>
    <w:rsid w:val="00D15A12"/>
    <w:rsid w:val="00D17F81"/>
    <w:rsid w:val="00D2758C"/>
    <w:rsid w:val="00D275CA"/>
    <w:rsid w:val="00D2789B"/>
    <w:rsid w:val="00D30A22"/>
    <w:rsid w:val="00D33E06"/>
    <w:rsid w:val="00D345AB"/>
    <w:rsid w:val="00D41566"/>
    <w:rsid w:val="00D452F4"/>
    <w:rsid w:val="00D458EC"/>
    <w:rsid w:val="00D501B0"/>
    <w:rsid w:val="00D52102"/>
    <w:rsid w:val="00D52582"/>
    <w:rsid w:val="00D531D0"/>
    <w:rsid w:val="00D53D1C"/>
    <w:rsid w:val="00D560B5"/>
    <w:rsid w:val="00D565B5"/>
    <w:rsid w:val="00D56A0E"/>
    <w:rsid w:val="00D57AD3"/>
    <w:rsid w:val="00D62F25"/>
    <w:rsid w:val="00D635FE"/>
    <w:rsid w:val="00D66A7B"/>
    <w:rsid w:val="00D729DE"/>
    <w:rsid w:val="00D75B6A"/>
    <w:rsid w:val="00D76CF1"/>
    <w:rsid w:val="00D778DF"/>
    <w:rsid w:val="00D84BDA"/>
    <w:rsid w:val="00D862C6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204A"/>
    <w:rsid w:val="00DD3376"/>
    <w:rsid w:val="00DD35E1"/>
    <w:rsid w:val="00DD43EA"/>
    <w:rsid w:val="00DE1CAC"/>
    <w:rsid w:val="00DE6F44"/>
    <w:rsid w:val="00DE742C"/>
    <w:rsid w:val="00DF1B58"/>
    <w:rsid w:val="00DF41F2"/>
    <w:rsid w:val="00E009DA"/>
    <w:rsid w:val="00E037D9"/>
    <w:rsid w:val="00E04927"/>
    <w:rsid w:val="00E07C92"/>
    <w:rsid w:val="00E1117C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5726D"/>
    <w:rsid w:val="00E62EA8"/>
    <w:rsid w:val="00E67A6E"/>
    <w:rsid w:val="00E70096"/>
    <w:rsid w:val="00E71B43"/>
    <w:rsid w:val="00E750C3"/>
    <w:rsid w:val="00E776E8"/>
    <w:rsid w:val="00E81612"/>
    <w:rsid w:val="00E82BD7"/>
    <w:rsid w:val="00E83311"/>
    <w:rsid w:val="00E859E3"/>
    <w:rsid w:val="00E86A4F"/>
    <w:rsid w:val="00E87D18"/>
    <w:rsid w:val="00E87D62"/>
    <w:rsid w:val="00E93E62"/>
    <w:rsid w:val="00E97333"/>
    <w:rsid w:val="00EA486E"/>
    <w:rsid w:val="00EA4FA3"/>
    <w:rsid w:val="00EA5992"/>
    <w:rsid w:val="00EB001B"/>
    <w:rsid w:val="00EB3082"/>
    <w:rsid w:val="00EB3292"/>
    <w:rsid w:val="00EB6C33"/>
    <w:rsid w:val="00EC1DEA"/>
    <w:rsid w:val="00EC4E71"/>
    <w:rsid w:val="00EC6F62"/>
    <w:rsid w:val="00ED2EA2"/>
    <w:rsid w:val="00ED6019"/>
    <w:rsid w:val="00ED7830"/>
    <w:rsid w:val="00EE2BFF"/>
    <w:rsid w:val="00EE3909"/>
    <w:rsid w:val="00EE4FC6"/>
    <w:rsid w:val="00EF36F6"/>
    <w:rsid w:val="00EF4205"/>
    <w:rsid w:val="00EF5939"/>
    <w:rsid w:val="00F01714"/>
    <w:rsid w:val="00F01902"/>
    <w:rsid w:val="00F0258F"/>
    <w:rsid w:val="00F02D06"/>
    <w:rsid w:val="00F056E5"/>
    <w:rsid w:val="00F06FDD"/>
    <w:rsid w:val="00F10744"/>
    <w:rsid w:val="00F10819"/>
    <w:rsid w:val="00F11219"/>
    <w:rsid w:val="00F13EFE"/>
    <w:rsid w:val="00F16919"/>
    <w:rsid w:val="00F16F35"/>
    <w:rsid w:val="00F17559"/>
    <w:rsid w:val="00F202CB"/>
    <w:rsid w:val="00F2229D"/>
    <w:rsid w:val="00F22AC4"/>
    <w:rsid w:val="00F25ABB"/>
    <w:rsid w:val="00F266F0"/>
    <w:rsid w:val="00F26F62"/>
    <w:rsid w:val="00F27963"/>
    <w:rsid w:val="00F30103"/>
    <w:rsid w:val="00F30446"/>
    <w:rsid w:val="00F4135D"/>
    <w:rsid w:val="00F41963"/>
    <w:rsid w:val="00F41F1B"/>
    <w:rsid w:val="00F46BD9"/>
    <w:rsid w:val="00F531D1"/>
    <w:rsid w:val="00F537BB"/>
    <w:rsid w:val="00F54000"/>
    <w:rsid w:val="00F54431"/>
    <w:rsid w:val="00F60BE0"/>
    <w:rsid w:val="00F6280E"/>
    <w:rsid w:val="00F666EC"/>
    <w:rsid w:val="00F7050A"/>
    <w:rsid w:val="00F75533"/>
    <w:rsid w:val="00F8036D"/>
    <w:rsid w:val="00F809DC"/>
    <w:rsid w:val="00F82D63"/>
    <w:rsid w:val="00F85AD9"/>
    <w:rsid w:val="00F86EB0"/>
    <w:rsid w:val="00F876D1"/>
    <w:rsid w:val="00FA154B"/>
    <w:rsid w:val="00FA3811"/>
    <w:rsid w:val="00FA3B9F"/>
    <w:rsid w:val="00FA3F06"/>
    <w:rsid w:val="00FA4A26"/>
    <w:rsid w:val="00FA7084"/>
    <w:rsid w:val="00FA7BEF"/>
    <w:rsid w:val="00FB08DF"/>
    <w:rsid w:val="00FB1105"/>
    <w:rsid w:val="00FB1929"/>
    <w:rsid w:val="00FB5FD9"/>
    <w:rsid w:val="00FB6713"/>
    <w:rsid w:val="00FB7FFE"/>
    <w:rsid w:val="00FC7C99"/>
    <w:rsid w:val="00FC7DAE"/>
    <w:rsid w:val="00FD1398"/>
    <w:rsid w:val="00FD33AB"/>
    <w:rsid w:val="00FD3BA4"/>
    <w:rsid w:val="00FD4107"/>
    <w:rsid w:val="00FD4724"/>
    <w:rsid w:val="00FD4A68"/>
    <w:rsid w:val="00FD68ED"/>
    <w:rsid w:val="00FD7E00"/>
    <w:rsid w:val="00FE2824"/>
    <w:rsid w:val="00FE29BB"/>
    <w:rsid w:val="00FE2EA5"/>
    <w:rsid w:val="00FE2F0E"/>
    <w:rsid w:val="00FE53F2"/>
    <w:rsid w:val="00FE661F"/>
    <w:rsid w:val="00FF0400"/>
    <w:rsid w:val="00FF3D6B"/>
    <w:rsid w:val="00FF447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D65D5"/>
  <w15:docId w15:val="{6F28198C-B931-4116-BF88-4753C4F3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8F3573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8F357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8F357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4"/>
      <w:szCs w:val="26"/>
    </w:rPr>
  </w:style>
  <w:style w:type="paragraph" w:styleId="Heading3">
    <w:name w:val="heading 3"/>
    <w:basedOn w:val="Normal"/>
    <w:next w:val="BodyTextL25"/>
    <w:link w:val="Heading3Char"/>
    <w:unhideWhenUsed/>
    <w:qFormat/>
    <w:rsid w:val="008F3573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8F3573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F3573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F3573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F3573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F3573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F3573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F357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8F3573"/>
    <w:rPr>
      <w:rFonts w:eastAsia="Times New Roman"/>
      <w:b/>
      <w:bCs/>
      <w:sz w:val="24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8F3573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8F3573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8F3573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8F3573"/>
    <w:pPr>
      <w:ind w:left="720"/>
    </w:pPr>
  </w:style>
  <w:style w:type="paragraph" w:styleId="Header">
    <w:name w:val="header"/>
    <w:basedOn w:val="Normal"/>
    <w:link w:val="HeaderChar"/>
    <w:unhideWhenUsed/>
    <w:rsid w:val="008F35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F3573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8F357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8F357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573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F3573"/>
    <w:rPr>
      <w:rFonts w:ascii="Tahoma" w:hAnsi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F3573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F3573"/>
  </w:style>
  <w:style w:type="table" w:styleId="TableGrid">
    <w:name w:val="Table Grid"/>
    <w:basedOn w:val="TableNormal"/>
    <w:uiPriority w:val="59"/>
    <w:rsid w:val="008F3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8F357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8F3573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8F3573"/>
    <w:pPr>
      <w:numPr>
        <w:numId w:val="4"/>
      </w:numPr>
      <w:ind w:left="1080"/>
    </w:pPr>
  </w:style>
  <w:style w:type="paragraph" w:customStyle="1" w:styleId="InstNoteRed">
    <w:name w:val="Inst Note Red"/>
    <w:basedOn w:val="Normal"/>
    <w:qFormat/>
    <w:rsid w:val="008F3573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8F3573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8F3573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8F3573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link w:val="BodyTextL50Char"/>
    <w:qFormat/>
    <w:rsid w:val="008F357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8F3573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8F3573"/>
    <w:pPr>
      <w:spacing w:before="120" w:after="120"/>
      <w:ind w:left="720"/>
    </w:pPr>
  </w:style>
  <w:style w:type="paragraph" w:customStyle="1" w:styleId="DevConfigs">
    <w:name w:val="DevConfigs"/>
    <w:basedOn w:val="Normal"/>
    <w:link w:val="DevConfigsChar"/>
    <w:qFormat/>
    <w:rsid w:val="008F3573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8F3573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F3573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8F3573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8F3573"/>
    <w:rPr>
      <w:rFonts w:ascii="Arial" w:hAnsi="Arial"/>
      <w:b/>
      <w:color w:val="EE0000"/>
      <w:sz w:val="32"/>
    </w:rPr>
  </w:style>
  <w:style w:type="character" w:customStyle="1" w:styleId="AnswerGray">
    <w:name w:val="Answer Gray"/>
    <w:basedOn w:val="DefaultParagraphFont"/>
    <w:uiPriority w:val="1"/>
    <w:qFormat/>
    <w:rsid w:val="008F3573"/>
    <w:rPr>
      <w:rFonts w:ascii="Arial" w:hAnsi="Arial"/>
      <w:b/>
      <w:color w:val="auto"/>
      <w:sz w:val="20"/>
      <w:bdr w:val="none" w:sz="0" w:space="0" w:color="auto"/>
      <w:shd w:val="clear" w:color="auto" w:fill="D9D9D9" w:themeFill="background1" w:themeFillShade="D9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8F3573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8F357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8F3573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8F3573"/>
    <w:rPr>
      <w:rFonts w:ascii="Courier New" w:hAnsi="Courier New"/>
      <w:b/>
      <w:color w:val="auto"/>
      <w:sz w:val="20"/>
      <w:bdr w:val="none" w:sz="0" w:space="0" w:color="auto"/>
      <w:shd w:val="clear" w:color="auto" w:fill="D9D9D9" w:themeFill="background1" w:themeFillShade="D9"/>
    </w:rPr>
  </w:style>
  <w:style w:type="numbering" w:customStyle="1" w:styleId="BulletList">
    <w:name w:val="Bullet_List"/>
    <w:basedOn w:val="NoList"/>
    <w:uiPriority w:val="99"/>
    <w:rsid w:val="008F3573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8F3573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8F3573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8F3573"/>
    <w:rPr>
      <w:color w:val="EE0000"/>
    </w:rPr>
  </w:style>
  <w:style w:type="paragraph" w:customStyle="1" w:styleId="BodyTextL25Bold">
    <w:name w:val="Body Text L25 Bold"/>
    <w:basedOn w:val="BodyTextL25"/>
    <w:qFormat/>
    <w:rsid w:val="008F3573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35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8F3573"/>
    <w:rPr>
      <w:rFonts w:ascii="Courier New" w:eastAsia="Times New Roman" w:hAnsi="Courier New"/>
    </w:rPr>
  </w:style>
  <w:style w:type="character" w:styleId="CommentReference">
    <w:name w:val="annotation reference"/>
    <w:semiHidden/>
    <w:unhideWhenUsed/>
    <w:rsid w:val="008F357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8F35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F357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57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8F3573"/>
    <w:rPr>
      <w:b/>
      <w:bCs/>
    </w:rPr>
  </w:style>
  <w:style w:type="paragraph" w:customStyle="1" w:styleId="ReflectionQ">
    <w:name w:val="Reflection Q"/>
    <w:basedOn w:val="BodyTextL25"/>
    <w:qFormat/>
    <w:rsid w:val="008F3573"/>
    <w:pPr>
      <w:keepNext/>
      <w:numPr>
        <w:ilvl w:val="1"/>
        <w:numId w:val="2"/>
      </w:numPr>
    </w:pPr>
  </w:style>
  <w:style w:type="numbering" w:customStyle="1" w:styleId="SectionList">
    <w:name w:val="Section_List"/>
    <w:basedOn w:val="NoList"/>
    <w:uiPriority w:val="99"/>
    <w:rsid w:val="008F3573"/>
    <w:pPr>
      <w:numPr>
        <w:numId w:val="2"/>
      </w:numPr>
    </w:pPr>
  </w:style>
  <w:style w:type="character" w:customStyle="1" w:styleId="Heading4Char">
    <w:name w:val="Heading 4 Char"/>
    <w:basedOn w:val="DefaultParagraphFont"/>
    <w:link w:val="Heading4"/>
    <w:rsid w:val="008F3573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8F3573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8F3573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8F3573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8F3573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8F3573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8F3573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8F3573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F3573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8F3573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8F3573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8F3573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8F3573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8F3573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8F3573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8F3573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8F3573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8F3573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8F3573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8F3573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8F3573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8F35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8F3573"/>
    <w:rPr>
      <w:rFonts w:ascii="Courier New" w:eastAsia="Times New Roman" w:hAnsi="Courier New" w:cs="Courier New"/>
    </w:rPr>
  </w:style>
  <w:style w:type="paragraph" w:styleId="TableofAuthorities">
    <w:name w:val="table of authorities"/>
    <w:basedOn w:val="Normal"/>
    <w:next w:val="Normal"/>
    <w:semiHidden/>
    <w:rsid w:val="008F3573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8F3573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8F3573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8F3573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8F3573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8F3573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8F3573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8F3573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8F3573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8F3573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8F3573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8F3573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8F357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8F357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8F3573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8F3573"/>
    <w:rPr>
      <w:b/>
    </w:rPr>
  </w:style>
  <w:style w:type="character" w:customStyle="1" w:styleId="CMDChar">
    <w:name w:val="CMD Char"/>
    <w:basedOn w:val="DefaultParagraphFont"/>
    <w:link w:val="CMD"/>
    <w:rsid w:val="008F3573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8F3573"/>
    <w:rPr>
      <w:rFonts w:eastAsia="Times New Roman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8F3573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8F3573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8F3573"/>
    <w:rPr>
      <w:color w:val="808080"/>
    </w:rPr>
  </w:style>
  <w:style w:type="paragraph" w:customStyle="1" w:styleId="CMDRed">
    <w:name w:val="CMD Red"/>
    <w:basedOn w:val="CMD"/>
    <w:link w:val="CMDRedChar"/>
    <w:qFormat/>
    <w:rsid w:val="008F3573"/>
    <w:rPr>
      <w:color w:val="EE0000"/>
    </w:rPr>
  </w:style>
  <w:style w:type="character" w:customStyle="1" w:styleId="CMDRedChar">
    <w:name w:val="CMD Red Char"/>
    <w:basedOn w:val="CMDChar"/>
    <w:link w:val="CMDRed"/>
    <w:rsid w:val="008F3573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8F3573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8F3573"/>
    <w:rPr>
      <w:szCs w:val="22"/>
    </w:rPr>
  </w:style>
  <w:style w:type="character" w:customStyle="1" w:styleId="CMDOutputChar">
    <w:name w:val="CMD Output Char"/>
    <w:basedOn w:val="BodyTextL25Char"/>
    <w:link w:val="CMDOutput"/>
    <w:rsid w:val="008F3573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8F3573"/>
    <w:rPr>
      <w:rFonts w:ascii="Courier New" w:hAnsi="Courier New"/>
      <w:color w:val="EE0000"/>
      <w:sz w:val="18"/>
      <w:szCs w:val="22"/>
    </w:rPr>
  </w:style>
  <w:style w:type="paragraph" w:customStyle="1" w:styleId="LabTitle">
    <w:name w:val="Lab Title"/>
    <w:basedOn w:val="Normal"/>
    <w:qFormat/>
    <w:rsid w:val="00B70125"/>
    <w:rPr>
      <w:b/>
      <w:sz w:val="32"/>
    </w:rPr>
  </w:style>
  <w:style w:type="paragraph" w:customStyle="1" w:styleId="BodyText1">
    <w:name w:val="Body Text1"/>
    <w:basedOn w:val="Normal"/>
    <w:qFormat/>
    <w:rsid w:val="00B70125"/>
    <w:pPr>
      <w:spacing w:line="240" w:lineRule="auto"/>
    </w:pPr>
    <w:rPr>
      <w:sz w:val="20"/>
    </w:rPr>
  </w:style>
  <w:style w:type="paragraph" w:styleId="ListParagraph">
    <w:name w:val="List Paragraph"/>
    <w:basedOn w:val="Normal"/>
    <w:uiPriority w:val="34"/>
    <w:unhideWhenUsed/>
    <w:qFormat/>
    <w:rsid w:val="00B70125"/>
    <w:pPr>
      <w:ind w:left="720"/>
    </w:pPr>
  </w:style>
  <w:style w:type="paragraph" w:styleId="Revision">
    <w:name w:val="Revision"/>
    <w:hidden/>
    <w:uiPriority w:val="99"/>
    <w:semiHidden/>
    <w:rsid w:val="00B70125"/>
    <w:rPr>
      <w:sz w:val="22"/>
      <w:szCs w:val="22"/>
    </w:rPr>
  </w:style>
  <w:style w:type="paragraph" w:customStyle="1" w:styleId="CMDL75">
    <w:name w:val="CMD L75"/>
    <w:basedOn w:val="CMD"/>
    <w:qFormat/>
    <w:rsid w:val="00B70125"/>
    <w:pPr>
      <w:ind w:left="1080"/>
    </w:pPr>
  </w:style>
  <w:style w:type="paragraph" w:styleId="NormalWeb">
    <w:name w:val="Normal (Web)"/>
    <w:basedOn w:val="Normal"/>
    <w:uiPriority w:val="99"/>
    <w:semiHidden/>
    <w:unhideWhenUsed/>
    <w:rsid w:val="006D506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nhideWhenUsed/>
    <w:rsid w:val="00C673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3F8"/>
    <w:rPr>
      <w:color w:val="605E5C"/>
      <w:shd w:val="clear" w:color="auto" w:fill="E1DFDD"/>
    </w:rPr>
  </w:style>
  <w:style w:type="character" w:customStyle="1" w:styleId="Heading1Gray">
    <w:name w:val="Heading 1 Gray"/>
    <w:basedOn w:val="Heading1Char"/>
    <w:uiPriority w:val="1"/>
    <w:qFormat/>
    <w:rsid w:val="008F3573"/>
    <w:rPr>
      <w:rFonts w:ascii="Arial" w:hAnsi="Arial"/>
      <w:b w:val="0"/>
      <w:bCs/>
      <w:noProof/>
      <w:sz w:val="26"/>
      <w:szCs w:val="26"/>
      <w:bdr w:val="none" w:sz="0" w:space="0" w:color="auto"/>
      <w:shd w:val="clear" w:color="auto" w:fill="D9D9D9" w:themeFill="background1" w:themeFillShade="D9"/>
    </w:rPr>
  </w:style>
  <w:style w:type="paragraph" w:customStyle="1" w:styleId="Drawing">
    <w:name w:val="Drawing"/>
    <w:basedOn w:val="AnswerLineL25"/>
    <w:qFormat/>
    <w:rsid w:val="008F3573"/>
  </w:style>
  <w:style w:type="paragraph" w:customStyle="1" w:styleId="TableAnswer">
    <w:name w:val="Table Answer"/>
    <w:basedOn w:val="TableText"/>
    <w:qFormat/>
    <w:rsid w:val="008F3573"/>
  </w:style>
  <w:style w:type="character" w:customStyle="1" w:styleId="Heading2Gray">
    <w:name w:val="Heading 2 Gray"/>
    <w:basedOn w:val="Heading2Char"/>
    <w:uiPriority w:val="1"/>
    <w:qFormat/>
    <w:rsid w:val="008F3573"/>
    <w:rPr>
      <w:rFonts w:ascii="Arial" w:eastAsia="Times New Roman" w:hAnsi="Arial"/>
      <w:b w:val="0"/>
      <w:bCs/>
      <w:sz w:val="24"/>
      <w:szCs w:val="26"/>
      <w:bdr w:val="none" w:sz="0" w:space="0" w:color="auto"/>
      <w:shd w:val="clear" w:color="auto" w:fill="D9D9D9" w:themeFill="background1" w:themeFillShade="D9"/>
    </w:rPr>
  </w:style>
  <w:style w:type="table" w:customStyle="1" w:styleId="LabAnswerTable">
    <w:name w:val="Lab_Answer_Table"/>
    <w:basedOn w:val="LabTableStyle"/>
    <w:uiPriority w:val="99"/>
    <w:rsid w:val="008F3573"/>
    <w:tblPr/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F2DBDB" w:themeFill="accent2" w:themeFillTint="33"/>
        <w:vAlign w:val="top"/>
      </w:tcPr>
    </w:tblStylePr>
  </w:style>
  <w:style w:type="paragraph" w:customStyle="1" w:styleId="BodyTextL50Answer">
    <w:name w:val="Body Text L50 Answer"/>
    <w:basedOn w:val="BodyTextL25Answer"/>
    <w:next w:val="BodyTextL50"/>
    <w:link w:val="BodyTextL50AnswerChar"/>
    <w:qFormat/>
    <w:rsid w:val="008F3573"/>
    <w:pPr>
      <w:ind w:left="720"/>
    </w:pPr>
  </w:style>
  <w:style w:type="character" w:customStyle="1" w:styleId="BodyTextL50Char">
    <w:name w:val="Body Text L50 Char"/>
    <w:basedOn w:val="DefaultParagraphFont"/>
    <w:link w:val="BodyTextL50"/>
    <w:rsid w:val="008F3573"/>
    <w:rPr>
      <w:szCs w:val="22"/>
    </w:rPr>
  </w:style>
  <w:style w:type="character" w:customStyle="1" w:styleId="BodyTextL50AnswerChar">
    <w:name w:val="Body Text L50 Answer Char"/>
    <w:basedOn w:val="BodyTextL50Char"/>
    <w:link w:val="BodyTextL50Answer"/>
    <w:rsid w:val="008F3573"/>
    <w:rPr>
      <w:b/>
      <w:szCs w:val="22"/>
      <w:shd w:val="clear" w:color="auto" w:fill="D9D9D9" w:themeFill="background1" w:themeFillShade="D9"/>
    </w:rPr>
  </w:style>
  <w:style w:type="paragraph" w:customStyle="1" w:styleId="BodyTextL25Answer">
    <w:name w:val="Body Text L25 Answer"/>
    <w:basedOn w:val="BodyTextL25"/>
    <w:link w:val="BodyTextL25AnswerChar"/>
    <w:qFormat/>
    <w:rsid w:val="008F3573"/>
    <w:pPr>
      <w:shd w:val="clear" w:color="auto" w:fill="D9D9D9" w:themeFill="background1" w:themeFillShade="D9"/>
    </w:pPr>
    <w:rPr>
      <w:b/>
    </w:rPr>
  </w:style>
  <w:style w:type="character" w:customStyle="1" w:styleId="BodyTextL25AnswerChar">
    <w:name w:val="Body Text L25 Answer Char"/>
    <w:basedOn w:val="BodyTextL25Char"/>
    <w:link w:val="BodyTextL25Answer"/>
    <w:rsid w:val="008F3573"/>
    <w:rPr>
      <w:b/>
      <w:szCs w:val="22"/>
      <w:shd w:val="clear" w:color="auto" w:fill="D9D9D9" w:themeFill="background1" w:themeFillShade="D9"/>
    </w:rPr>
  </w:style>
  <w:style w:type="character" w:customStyle="1" w:styleId="DevConfigsChar">
    <w:name w:val="DevConfigs Char"/>
    <w:basedOn w:val="DefaultParagraphFont"/>
    <w:link w:val="DevConfigs"/>
    <w:rsid w:val="008F3573"/>
    <w:rPr>
      <w:rFonts w:ascii="Courier New" w:hAnsi="Courier New"/>
      <w:szCs w:val="22"/>
    </w:rPr>
  </w:style>
  <w:style w:type="character" w:styleId="Strong">
    <w:name w:val="Strong"/>
    <w:basedOn w:val="DefaultParagraphFont"/>
    <w:uiPriority w:val="22"/>
    <w:qFormat/>
    <w:rsid w:val="008542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olzing\AppData\Roaming\Microsoft\Templates\Lab_Template%20-%20ILM%20-%20Late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0CB2E99740747E6BA1B72436D416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50874-8851-4F20-A573-C7E7359BA4BD}"/>
      </w:docPartPr>
      <w:docPartBody>
        <w:p w:rsidR="00CA748A" w:rsidRDefault="00D83737">
          <w:pPr>
            <w:pStyle w:val="F0CB2E99740747E6BA1B72436D416053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37"/>
    <w:rsid w:val="000011A5"/>
    <w:rsid w:val="000177E2"/>
    <w:rsid w:val="000A0834"/>
    <w:rsid w:val="000E4F72"/>
    <w:rsid w:val="00184B97"/>
    <w:rsid w:val="001E4433"/>
    <w:rsid w:val="002952CF"/>
    <w:rsid w:val="0033515D"/>
    <w:rsid w:val="00422075"/>
    <w:rsid w:val="00427BC6"/>
    <w:rsid w:val="0048184E"/>
    <w:rsid w:val="00482C5A"/>
    <w:rsid w:val="0063478F"/>
    <w:rsid w:val="006640FF"/>
    <w:rsid w:val="00914CBC"/>
    <w:rsid w:val="009217F1"/>
    <w:rsid w:val="009710AC"/>
    <w:rsid w:val="00A806FE"/>
    <w:rsid w:val="00AD3C61"/>
    <w:rsid w:val="00BB7466"/>
    <w:rsid w:val="00CA748A"/>
    <w:rsid w:val="00CB08C1"/>
    <w:rsid w:val="00D13E2E"/>
    <w:rsid w:val="00D40542"/>
    <w:rsid w:val="00D41F0E"/>
    <w:rsid w:val="00D83737"/>
    <w:rsid w:val="00D91925"/>
    <w:rsid w:val="00DB1F55"/>
    <w:rsid w:val="00DE12C5"/>
    <w:rsid w:val="00E02C4B"/>
    <w:rsid w:val="00E350AC"/>
    <w:rsid w:val="00E4637B"/>
    <w:rsid w:val="00F32705"/>
    <w:rsid w:val="00FA7A00"/>
    <w:rsid w:val="00FE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0CB2E99740747E6BA1B72436D416053">
    <w:name w:val="F0CB2E99740747E6BA1B72436D4160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F18ECBD8ED834DABF5ACC3DB9AA918" ma:contentTypeVersion="19" ma:contentTypeDescription="Create a new document." ma:contentTypeScope="" ma:versionID="0375978224eca4aeb78b7ba86ac1033c">
  <xsd:schema xmlns:xsd="http://www.w3.org/2001/XMLSchema" xmlns:xs="http://www.w3.org/2001/XMLSchema" xmlns:p="http://schemas.microsoft.com/office/2006/metadata/properties" xmlns:ns2="810553ce-449d-4340-bb0a-414d416a9b51" xmlns:ns3="20a0b39e-fcd0-423b-9f17-9d26d967be51" targetNamespace="http://schemas.microsoft.com/office/2006/metadata/properties" ma:root="true" ma:fieldsID="457d9a46ed9cd6c2ce95cb3d449ba463" ns2:_="" ns3:_="">
    <xsd:import namespace="810553ce-449d-4340-bb0a-414d416a9b51"/>
    <xsd:import namespace="20a0b39e-fcd0-423b-9f17-9d26d967be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Comment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553ce-449d-4340-bb0a-414d416a9b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internalName="Comments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10261dd-85c0-4e16-8580-30375acfae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0b39e-fcd0-423b-9f17-9d26d967be5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1fb9ddd-df90-44ec-9ce2-a3135905c5f1}" ma:internalName="TaxCatchAll" ma:showField="CatchAllData" ma:web="20a0b39e-fcd0-423b-9f17-9d26d967be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D278C8-4CC6-4967-9CEB-9FF80E068E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B17D4B-D341-4CC8-B231-DE6532F755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74CA0E-1D61-4DF0-968C-BDB3A5249D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0553ce-449d-4340-bb0a-414d416a9b51"/>
    <ds:schemaRef ds:uri="20a0b39e-fcd0-423b-9f17-9d26d967be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C:\Users\dholzing\AppData\Roaming\Microsoft\Templates\Lab_Template - ILM - Latest.dotx</Template>
  <TotalTime>99</TotalTime>
  <Pages>18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Packet Tracer - Network Security Exploration - Physical Mode</vt:lpstr>
    </vt:vector>
  </TitlesOfParts>
  <Company>Cisco Systems, Inc.</Company>
  <LinksUpToDate>false</LinksUpToDate>
  <CharactersWithSpaces>16989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 - Network Security Exploration - Physical Mode</dc:title>
  <dc:creator>SP</dc:creator>
  <dc:description>2019</dc:description>
  <cp:lastModifiedBy>Temitayo Fisher</cp:lastModifiedBy>
  <cp:revision>9</cp:revision>
  <cp:lastPrinted>2021-01-21T15:49:00Z</cp:lastPrinted>
  <dcterms:created xsi:type="dcterms:W3CDTF">2021-01-21T20:26:00Z</dcterms:created>
  <dcterms:modified xsi:type="dcterms:W3CDTF">2025-02-04T00:48:00Z</dcterms:modified>
</cp:coreProperties>
</file>